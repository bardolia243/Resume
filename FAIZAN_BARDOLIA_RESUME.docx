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31" w:type="dxa"/>
        <w:tblLayout w:type="fixed"/>
        <w:tblCellMar>
          <w:left w:w="115" w:type="dxa"/>
          <w:right w:w="115" w:type="dxa"/>
        </w:tblCellMar>
        <w:tblLook w:val="04A0" w:firstRow="1" w:lastRow="0" w:firstColumn="1" w:lastColumn="0" w:noHBand="0" w:noVBand="1"/>
      </w:tblPr>
      <w:tblGrid>
        <w:gridCol w:w="3613"/>
        <w:gridCol w:w="471"/>
        <w:gridCol w:w="6747"/>
      </w:tblGrid>
      <w:tr w:rsidR="0097033C" w:rsidRPr="00D04DD9" w14:paraId="5F26C157" w14:textId="77777777" w:rsidTr="0097033C">
        <w:trPr>
          <w:trHeight w:val="4042"/>
        </w:trPr>
        <w:tc>
          <w:tcPr>
            <w:tcW w:w="3613" w:type="dxa"/>
            <w:vAlign w:val="bottom"/>
          </w:tcPr>
          <w:p w14:paraId="722E050B" w14:textId="026AA9E0" w:rsidR="0097033C" w:rsidRPr="00D04DD9" w:rsidRDefault="0097033C" w:rsidP="009C5414">
            <w:pPr>
              <w:tabs>
                <w:tab w:val="left" w:pos="990"/>
              </w:tabs>
              <w:rPr>
                <w:rFonts w:ascii="Times New Roman" w:hAnsi="Times New Roman" w:cs="Times New Roman"/>
                <w:szCs w:val="18"/>
              </w:rPr>
            </w:pPr>
            <w:r>
              <w:rPr>
                <w:noProof/>
              </w:rPr>
              <w:drawing>
                <wp:inline distT="0" distB="0" distL="0" distR="0" wp14:anchorId="5011B70D" wp14:editId="26FCD250">
                  <wp:extent cx="2148205" cy="2076450"/>
                  <wp:effectExtent l="0" t="0" r="0" b="0"/>
                  <wp:docPr id="159177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8205" cy="2076450"/>
                          </a:xfrm>
                          <a:prstGeom prst="rect">
                            <a:avLst/>
                          </a:prstGeom>
                          <a:noFill/>
                          <a:ln>
                            <a:noFill/>
                          </a:ln>
                        </pic:spPr>
                      </pic:pic>
                    </a:graphicData>
                  </a:graphic>
                </wp:inline>
              </w:drawing>
            </w:r>
          </w:p>
        </w:tc>
        <w:tc>
          <w:tcPr>
            <w:tcW w:w="471" w:type="dxa"/>
          </w:tcPr>
          <w:p w14:paraId="6A845986" w14:textId="5D0AF3B3" w:rsidR="0097033C" w:rsidRPr="00D04DD9" w:rsidRDefault="0097033C" w:rsidP="009C5414">
            <w:pPr>
              <w:tabs>
                <w:tab w:val="left" w:pos="990"/>
              </w:tabs>
              <w:rPr>
                <w:rFonts w:ascii="Times New Roman" w:hAnsi="Times New Roman" w:cs="Times New Roman"/>
                <w:szCs w:val="18"/>
              </w:rPr>
            </w:pPr>
          </w:p>
        </w:tc>
        <w:tc>
          <w:tcPr>
            <w:tcW w:w="6747" w:type="dxa"/>
            <w:vAlign w:val="bottom"/>
          </w:tcPr>
          <w:p w14:paraId="726B647C" w14:textId="5F2D0E31" w:rsidR="0097033C" w:rsidRPr="00D04DD9" w:rsidRDefault="0097033C" w:rsidP="009C5414">
            <w:pPr>
              <w:pStyle w:val="Title"/>
              <w:rPr>
                <w:rFonts w:ascii="Times New Roman" w:hAnsi="Times New Roman" w:cs="Times New Roman"/>
                <w:szCs w:val="96"/>
              </w:rPr>
            </w:pPr>
            <w:r w:rsidRPr="00D04DD9">
              <w:rPr>
                <w:rFonts w:ascii="Times New Roman" w:hAnsi="Times New Roman" w:cs="Times New Roman"/>
                <w:szCs w:val="96"/>
              </w:rPr>
              <w:t>FAIZAN BARDOLIA</w:t>
            </w:r>
          </w:p>
          <w:p w14:paraId="16B68AE6" w14:textId="72A72E7C" w:rsidR="0097033C" w:rsidRPr="00D04DD9" w:rsidRDefault="0097033C" w:rsidP="009C5414">
            <w:pPr>
              <w:rPr>
                <w:rFonts w:ascii="Times New Roman" w:hAnsi="Times New Roman" w:cs="Times New Roman"/>
                <w:szCs w:val="18"/>
              </w:rPr>
            </w:pPr>
          </w:p>
          <w:p w14:paraId="1CFADE16" w14:textId="07078D14" w:rsidR="0097033C" w:rsidRPr="00D04DD9" w:rsidRDefault="0097033C" w:rsidP="009C5414">
            <w:pPr>
              <w:pStyle w:val="Subtitle"/>
              <w:rPr>
                <w:rFonts w:ascii="Times New Roman" w:hAnsi="Times New Roman" w:cs="Times New Roman"/>
                <w:b/>
                <w:bCs/>
                <w:sz w:val="24"/>
                <w:szCs w:val="24"/>
              </w:rPr>
            </w:pPr>
            <w:r>
              <w:rPr>
                <w:rFonts w:ascii="Times New Roman" w:hAnsi="Times New Roman" w:cs="Times New Roman"/>
                <w:b/>
                <w:bCs/>
                <w:spacing w:val="0"/>
                <w:w w:val="97"/>
                <w:sz w:val="24"/>
                <w:szCs w:val="24"/>
              </w:rPr>
              <w:t>CLOUD ENGINEE</w:t>
            </w:r>
            <w:r>
              <w:rPr>
                <w:rFonts w:ascii="Times New Roman" w:hAnsi="Times New Roman" w:cs="Times New Roman"/>
                <w:b/>
                <w:bCs/>
                <w:spacing w:val="21"/>
                <w:w w:val="97"/>
                <w:sz w:val="24"/>
                <w:szCs w:val="24"/>
              </w:rPr>
              <w:t>R</w:t>
            </w:r>
          </w:p>
        </w:tc>
      </w:tr>
      <w:tr w:rsidR="0097033C" w:rsidRPr="00D04DD9" w14:paraId="3824B972" w14:textId="77777777" w:rsidTr="0097033C">
        <w:trPr>
          <w:trHeight w:val="9288"/>
        </w:trPr>
        <w:tc>
          <w:tcPr>
            <w:tcW w:w="3613" w:type="dxa"/>
          </w:tcPr>
          <w:sdt>
            <w:sdtPr>
              <w:rPr>
                <w:rFonts w:ascii="Times New Roman" w:hAnsi="Times New Roman" w:cs="Times New Roman"/>
                <w:sz w:val="18"/>
                <w:szCs w:val="18"/>
              </w:rPr>
              <w:id w:val="-1711873194"/>
              <w:placeholder>
                <w:docPart w:val="3D34D229A6324A3B8657D40255BFE925"/>
              </w:placeholder>
              <w:temporary/>
              <w:showingPlcHdr/>
              <w15:appearance w15:val="hidden"/>
            </w:sdtPr>
            <w:sdtContent>
              <w:p w14:paraId="6CD40E27" w14:textId="77777777" w:rsidR="0097033C" w:rsidRPr="00D04DD9" w:rsidRDefault="0097033C" w:rsidP="009C5414">
                <w:pPr>
                  <w:pStyle w:val="Heading3"/>
                  <w:rPr>
                    <w:rFonts w:ascii="Times New Roman" w:hAnsi="Times New Roman" w:cs="Times New Roman"/>
                    <w:sz w:val="18"/>
                    <w:szCs w:val="18"/>
                  </w:rPr>
                </w:pPr>
                <w:r w:rsidRPr="00450932">
                  <w:rPr>
                    <w:rFonts w:ascii="Times New Roman" w:hAnsi="Times New Roman" w:cs="Times New Roman"/>
                    <w:sz w:val="24"/>
                  </w:rPr>
                  <w:t>Profile</w:t>
                </w:r>
              </w:p>
            </w:sdtContent>
          </w:sdt>
          <w:p w14:paraId="7630979F" w14:textId="77777777" w:rsidR="0097033C" w:rsidRPr="00450932" w:rsidRDefault="0097033C" w:rsidP="009C5414">
            <w:pPr>
              <w:pStyle w:val="ListParagraph"/>
              <w:numPr>
                <w:ilvl w:val="0"/>
                <w:numId w:val="2"/>
              </w:numPr>
              <w:spacing w:before="37" w:line="240" w:lineRule="auto"/>
              <w:contextualSpacing w:val="0"/>
              <w:rPr>
                <w:rFonts w:ascii="Times New Roman" w:hAnsi="Times New Roman" w:cs="Times New Roman"/>
                <w:sz w:val="20"/>
                <w:szCs w:val="20"/>
              </w:rPr>
            </w:pPr>
            <w:r w:rsidRPr="00450932">
              <w:rPr>
                <w:rFonts w:ascii="Times New Roman" w:hAnsi="Times New Roman" w:cs="Times New Roman"/>
                <w:sz w:val="20"/>
                <w:szCs w:val="20"/>
              </w:rPr>
              <w:t xml:space="preserve">Bachelor In Engineering </w:t>
            </w:r>
            <w:proofErr w:type="gramStart"/>
            <w:r w:rsidRPr="00450932">
              <w:rPr>
                <w:rFonts w:ascii="Times New Roman" w:hAnsi="Times New Roman" w:cs="Times New Roman"/>
                <w:sz w:val="20"/>
                <w:szCs w:val="20"/>
              </w:rPr>
              <w:t>From</w:t>
            </w:r>
            <w:proofErr w:type="gramEnd"/>
            <w:r w:rsidRPr="00450932">
              <w:rPr>
                <w:rFonts w:ascii="Times New Roman" w:hAnsi="Times New Roman" w:cs="Times New Roman"/>
                <w:sz w:val="20"/>
                <w:szCs w:val="20"/>
              </w:rPr>
              <w:t xml:space="preserve"> Trinity College of Engineering and Research, Pune</w:t>
            </w:r>
          </w:p>
          <w:p w14:paraId="4135B748" w14:textId="77777777" w:rsidR="0097033C" w:rsidRPr="00450932" w:rsidRDefault="0097033C" w:rsidP="009C5414">
            <w:pPr>
              <w:pStyle w:val="BodyText"/>
              <w:numPr>
                <w:ilvl w:val="0"/>
                <w:numId w:val="2"/>
              </w:numPr>
              <w:spacing w:before="0" w:line="287" w:lineRule="exact"/>
              <w:rPr>
                <w:spacing w:val="13"/>
                <w:sz w:val="20"/>
                <w:szCs w:val="20"/>
              </w:rPr>
            </w:pPr>
            <w:r w:rsidRPr="00450932">
              <w:rPr>
                <w:sz w:val="20"/>
                <w:szCs w:val="20"/>
              </w:rPr>
              <w:t>Good knowledge</w:t>
            </w:r>
            <w:r w:rsidRPr="00450932">
              <w:rPr>
                <w:spacing w:val="12"/>
                <w:sz w:val="20"/>
                <w:szCs w:val="20"/>
              </w:rPr>
              <w:t xml:space="preserve"> </w:t>
            </w:r>
            <w:r w:rsidRPr="00450932">
              <w:rPr>
                <w:sz w:val="20"/>
                <w:szCs w:val="20"/>
              </w:rPr>
              <w:t>of</w:t>
            </w:r>
            <w:r w:rsidRPr="00450932">
              <w:rPr>
                <w:spacing w:val="13"/>
                <w:sz w:val="20"/>
                <w:szCs w:val="20"/>
              </w:rPr>
              <w:t xml:space="preserve"> Cloud Computing concepts with specialization in AWS.</w:t>
            </w:r>
          </w:p>
          <w:p w14:paraId="44C51D32" w14:textId="77777777" w:rsidR="0097033C" w:rsidRPr="00450932" w:rsidRDefault="0097033C" w:rsidP="009C5414">
            <w:pPr>
              <w:pStyle w:val="ListParagraph"/>
              <w:numPr>
                <w:ilvl w:val="0"/>
                <w:numId w:val="2"/>
              </w:numPr>
              <w:tabs>
                <w:tab w:val="left" w:pos="260"/>
              </w:tabs>
              <w:spacing w:line="287" w:lineRule="exact"/>
              <w:contextualSpacing w:val="0"/>
              <w:rPr>
                <w:rFonts w:ascii="Times New Roman" w:hAnsi="Times New Roman" w:cs="Times New Roman"/>
                <w:sz w:val="20"/>
                <w:szCs w:val="20"/>
              </w:rPr>
            </w:pPr>
            <w:r w:rsidRPr="00450932">
              <w:rPr>
                <w:rFonts w:ascii="Times New Roman" w:hAnsi="Times New Roman" w:cs="Times New Roman"/>
                <w:sz w:val="20"/>
                <w:szCs w:val="20"/>
              </w:rPr>
              <w:t>Capable</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of</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implementing</w:t>
            </w:r>
            <w:r w:rsidRPr="00450932">
              <w:rPr>
                <w:rFonts w:ascii="Times New Roman" w:hAnsi="Times New Roman" w:cs="Times New Roman"/>
                <w:spacing w:val="13"/>
                <w:sz w:val="20"/>
                <w:szCs w:val="20"/>
              </w:rPr>
              <w:t xml:space="preserve"> </w:t>
            </w:r>
            <w:r w:rsidRPr="00450932">
              <w:rPr>
                <w:rFonts w:ascii="Times New Roman" w:hAnsi="Times New Roman" w:cs="Times New Roman"/>
                <w:sz w:val="20"/>
                <w:szCs w:val="20"/>
              </w:rPr>
              <w:t>new</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ideas</w:t>
            </w:r>
            <w:r w:rsidRPr="00450932">
              <w:rPr>
                <w:rFonts w:ascii="Times New Roman" w:hAnsi="Times New Roman" w:cs="Times New Roman"/>
                <w:spacing w:val="13"/>
                <w:sz w:val="20"/>
                <w:szCs w:val="20"/>
              </w:rPr>
              <w:t xml:space="preserve"> </w:t>
            </w:r>
            <w:r w:rsidRPr="00450932">
              <w:rPr>
                <w:rFonts w:ascii="Times New Roman" w:hAnsi="Times New Roman" w:cs="Times New Roman"/>
                <w:sz w:val="20"/>
                <w:szCs w:val="20"/>
              </w:rPr>
              <w:t>suitable</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in this</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technology driven world.</w:t>
            </w:r>
          </w:p>
          <w:p w14:paraId="58FDF169" w14:textId="77777777" w:rsidR="0097033C" w:rsidRPr="00450932" w:rsidRDefault="0097033C" w:rsidP="009C5414">
            <w:pPr>
              <w:pStyle w:val="BodyText"/>
              <w:numPr>
                <w:ilvl w:val="0"/>
                <w:numId w:val="2"/>
              </w:numPr>
              <w:rPr>
                <w:sz w:val="20"/>
                <w:szCs w:val="20"/>
              </w:rPr>
            </w:pPr>
            <w:r w:rsidRPr="00450932">
              <w:rPr>
                <w:sz w:val="20"/>
                <w:szCs w:val="20"/>
              </w:rPr>
              <w:t>Disciplined</w:t>
            </w:r>
            <w:r w:rsidRPr="00450932">
              <w:rPr>
                <w:spacing w:val="15"/>
                <w:sz w:val="20"/>
                <w:szCs w:val="20"/>
              </w:rPr>
              <w:t xml:space="preserve"> </w:t>
            </w:r>
            <w:r w:rsidRPr="00450932">
              <w:rPr>
                <w:sz w:val="20"/>
                <w:szCs w:val="20"/>
              </w:rPr>
              <w:t>and</w:t>
            </w:r>
            <w:r w:rsidRPr="00450932">
              <w:rPr>
                <w:spacing w:val="16"/>
                <w:sz w:val="20"/>
                <w:szCs w:val="20"/>
              </w:rPr>
              <w:t xml:space="preserve"> </w:t>
            </w:r>
            <w:r w:rsidRPr="00450932">
              <w:rPr>
                <w:sz w:val="20"/>
                <w:szCs w:val="20"/>
              </w:rPr>
              <w:t>positive</w:t>
            </w:r>
            <w:r w:rsidRPr="00450932">
              <w:rPr>
                <w:spacing w:val="15"/>
                <w:sz w:val="20"/>
                <w:szCs w:val="20"/>
              </w:rPr>
              <w:t xml:space="preserve"> </w:t>
            </w:r>
            <w:r w:rsidRPr="00450932">
              <w:rPr>
                <w:sz w:val="20"/>
                <w:szCs w:val="20"/>
              </w:rPr>
              <w:t>thinker.</w:t>
            </w:r>
          </w:p>
          <w:p w14:paraId="212338B7" w14:textId="77777777" w:rsidR="0097033C" w:rsidRPr="00450932" w:rsidRDefault="0097033C" w:rsidP="009C5414">
            <w:pPr>
              <w:pStyle w:val="ListParagraph"/>
              <w:numPr>
                <w:ilvl w:val="0"/>
                <w:numId w:val="2"/>
              </w:numPr>
              <w:tabs>
                <w:tab w:val="left" w:pos="260"/>
              </w:tabs>
              <w:spacing w:before="36" w:line="240" w:lineRule="auto"/>
              <w:contextualSpacing w:val="0"/>
              <w:rPr>
                <w:rFonts w:ascii="Times New Roman" w:hAnsi="Times New Roman" w:cs="Times New Roman"/>
                <w:sz w:val="20"/>
                <w:szCs w:val="20"/>
              </w:rPr>
            </w:pPr>
            <w:r w:rsidRPr="00450932">
              <w:rPr>
                <w:rFonts w:ascii="Times New Roman" w:hAnsi="Times New Roman" w:cs="Times New Roman"/>
                <w:sz w:val="20"/>
                <w:szCs w:val="20"/>
              </w:rPr>
              <w:t>Believer</w:t>
            </w:r>
            <w:r w:rsidRPr="00450932">
              <w:rPr>
                <w:rFonts w:ascii="Times New Roman" w:hAnsi="Times New Roman" w:cs="Times New Roman"/>
                <w:spacing w:val="11"/>
                <w:sz w:val="20"/>
                <w:szCs w:val="20"/>
              </w:rPr>
              <w:t xml:space="preserve"> </w:t>
            </w:r>
            <w:r w:rsidRPr="00450932">
              <w:rPr>
                <w:rFonts w:ascii="Times New Roman" w:hAnsi="Times New Roman" w:cs="Times New Roman"/>
                <w:sz w:val="20"/>
                <w:szCs w:val="20"/>
              </w:rPr>
              <w:t>of</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smart</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work,</w:t>
            </w:r>
            <w:r w:rsidRPr="00450932">
              <w:rPr>
                <w:rFonts w:ascii="Times New Roman" w:hAnsi="Times New Roman" w:cs="Times New Roman"/>
                <w:spacing w:val="11"/>
                <w:sz w:val="20"/>
                <w:szCs w:val="20"/>
              </w:rPr>
              <w:t xml:space="preserve"> </w:t>
            </w:r>
            <w:r w:rsidRPr="00450932">
              <w:rPr>
                <w:rFonts w:ascii="Times New Roman" w:hAnsi="Times New Roman" w:cs="Times New Roman"/>
                <w:sz w:val="20"/>
                <w:szCs w:val="20"/>
              </w:rPr>
              <w:t>team</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player</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and</w:t>
            </w:r>
            <w:r w:rsidRPr="00450932">
              <w:rPr>
                <w:rFonts w:ascii="Times New Roman" w:hAnsi="Times New Roman" w:cs="Times New Roman"/>
                <w:spacing w:val="11"/>
                <w:sz w:val="20"/>
                <w:szCs w:val="20"/>
              </w:rPr>
              <w:t xml:space="preserve"> </w:t>
            </w:r>
            <w:r w:rsidRPr="00450932">
              <w:rPr>
                <w:rFonts w:ascii="Times New Roman" w:hAnsi="Times New Roman" w:cs="Times New Roman"/>
                <w:sz w:val="20"/>
                <w:szCs w:val="20"/>
              </w:rPr>
              <w:t>goal</w:t>
            </w:r>
            <w:r w:rsidRPr="00450932">
              <w:rPr>
                <w:rFonts w:ascii="Times New Roman" w:hAnsi="Times New Roman" w:cs="Times New Roman"/>
                <w:spacing w:val="12"/>
                <w:sz w:val="20"/>
                <w:szCs w:val="20"/>
              </w:rPr>
              <w:t xml:space="preserve"> </w:t>
            </w:r>
            <w:r w:rsidRPr="00450932">
              <w:rPr>
                <w:rFonts w:ascii="Times New Roman" w:hAnsi="Times New Roman" w:cs="Times New Roman"/>
                <w:sz w:val="20"/>
                <w:szCs w:val="20"/>
              </w:rPr>
              <w:t>oriented.</w:t>
            </w:r>
          </w:p>
          <w:p w14:paraId="6816E82F" w14:textId="76F6D380" w:rsidR="0097033C" w:rsidRPr="00450932" w:rsidRDefault="0097033C" w:rsidP="00450932">
            <w:pPr>
              <w:pStyle w:val="ListParagraph"/>
              <w:numPr>
                <w:ilvl w:val="0"/>
                <w:numId w:val="2"/>
              </w:numPr>
              <w:tabs>
                <w:tab w:val="left" w:pos="260"/>
              </w:tabs>
              <w:spacing w:before="37" w:line="240" w:lineRule="auto"/>
              <w:contextualSpacing w:val="0"/>
              <w:rPr>
                <w:rFonts w:ascii="Times New Roman" w:hAnsi="Times New Roman" w:cs="Times New Roman"/>
                <w:sz w:val="20"/>
                <w:szCs w:val="20"/>
              </w:rPr>
            </w:pPr>
            <w:r w:rsidRPr="00450932">
              <w:rPr>
                <w:rFonts w:ascii="Times New Roman" w:hAnsi="Times New Roman" w:cs="Times New Roman"/>
                <w:sz w:val="20"/>
                <w:szCs w:val="20"/>
              </w:rPr>
              <w:t>Effective</w:t>
            </w:r>
            <w:r w:rsidRPr="00450932">
              <w:rPr>
                <w:rFonts w:ascii="Times New Roman" w:hAnsi="Times New Roman" w:cs="Times New Roman"/>
                <w:spacing w:val="21"/>
                <w:sz w:val="20"/>
                <w:szCs w:val="20"/>
              </w:rPr>
              <w:t xml:space="preserve"> </w:t>
            </w:r>
            <w:r w:rsidRPr="00450932">
              <w:rPr>
                <w:rFonts w:ascii="Times New Roman" w:hAnsi="Times New Roman" w:cs="Times New Roman"/>
                <w:sz w:val="20"/>
                <w:szCs w:val="20"/>
              </w:rPr>
              <w:t>time-management</w:t>
            </w:r>
            <w:r w:rsidRPr="00450932">
              <w:rPr>
                <w:rFonts w:ascii="Times New Roman" w:hAnsi="Times New Roman" w:cs="Times New Roman"/>
                <w:spacing w:val="20"/>
                <w:sz w:val="20"/>
                <w:szCs w:val="20"/>
              </w:rPr>
              <w:t xml:space="preserve"> </w:t>
            </w:r>
            <w:r w:rsidRPr="00450932">
              <w:rPr>
                <w:rFonts w:ascii="Times New Roman" w:hAnsi="Times New Roman" w:cs="Times New Roman"/>
                <w:sz w:val="20"/>
                <w:szCs w:val="20"/>
              </w:rPr>
              <w:t>skills.</w:t>
            </w:r>
          </w:p>
          <w:sdt>
            <w:sdtPr>
              <w:rPr>
                <w:rFonts w:ascii="Times New Roman" w:hAnsi="Times New Roman" w:cs="Times New Roman"/>
                <w:sz w:val="18"/>
                <w:szCs w:val="18"/>
              </w:rPr>
              <w:id w:val="-1954003311"/>
              <w:placeholder>
                <w:docPart w:val="46216C0DA7C84F3694923B937D688C0C"/>
              </w:placeholder>
              <w:temporary/>
              <w:showingPlcHdr/>
              <w15:appearance w15:val="hidden"/>
            </w:sdtPr>
            <w:sdtContent>
              <w:p w14:paraId="51D63AA0" w14:textId="77777777" w:rsidR="0097033C" w:rsidRPr="00D04DD9" w:rsidRDefault="0097033C" w:rsidP="009C5414">
                <w:pPr>
                  <w:pStyle w:val="Heading3"/>
                  <w:rPr>
                    <w:rFonts w:ascii="Times New Roman" w:hAnsi="Times New Roman" w:cs="Times New Roman"/>
                    <w:sz w:val="18"/>
                    <w:szCs w:val="18"/>
                  </w:rPr>
                </w:pPr>
                <w:r w:rsidRPr="00450932">
                  <w:rPr>
                    <w:rFonts w:ascii="Times New Roman" w:hAnsi="Times New Roman" w:cs="Times New Roman"/>
                    <w:sz w:val="24"/>
                  </w:rPr>
                  <w:t>Contact</w:t>
                </w:r>
              </w:p>
            </w:sdtContent>
          </w:sdt>
          <w:sdt>
            <w:sdtPr>
              <w:rPr>
                <w:rFonts w:ascii="Times New Roman" w:hAnsi="Times New Roman" w:cs="Times New Roman"/>
                <w:sz w:val="24"/>
                <w:szCs w:val="24"/>
              </w:rPr>
              <w:id w:val="1111563247"/>
              <w:placeholder>
                <w:docPart w:val="1B3C3D754C104800B8655C4E51F67873"/>
              </w:placeholder>
              <w:temporary/>
              <w:showingPlcHdr/>
              <w15:appearance w15:val="hidden"/>
            </w:sdtPr>
            <w:sdtContent>
              <w:p w14:paraId="2293E704" w14:textId="77777777" w:rsidR="0097033C" w:rsidRPr="00D04DD9" w:rsidRDefault="0097033C" w:rsidP="009C5414">
                <w:pPr>
                  <w:rPr>
                    <w:rFonts w:ascii="Times New Roman" w:hAnsi="Times New Roman" w:cs="Times New Roman"/>
                    <w:sz w:val="24"/>
                    <w:szCs w:val="24"/>
                  </w:rPr>
                </w:pPr>
                <w:r w:rsidRPr="00450932">
                  <w:rPr>
                    <w:rFonts w:ascii="Times New Roman" w:hAnsi="Times New Roman" w:cs="Times New Roman"/>
                    <w:b/>
                    <w:bCs/>
                    <w:sz w:val="24"/>
                    <w:szCs w:val="24"/>
                  </w:rPr>
                  <w:t>PHONE:</w:t>
                </w:r>
              </w:p>
            </w:sdtContent>
          </w:sdt>
          <w:p w14:paraId="1BC53585" w14:textId="6421E9FA" w:rsidR="0097033C" w:rsidRPr="00450932" w:rsidRDefault="0097033C" w:rsidP="009C5414">
            <w:pPr>
              <w:rPr>
                <w:rFonts w:ascii="Times New Roman" w:hAnsi="Times New Roman" w:cs="Times New Roman"/>
                <w:sz w:val="20"/>
                <w:szCs w:val="20"/>
              </w:rPr>
            </w:pPr>
            <w:r w:rsidRPr="00450932">
              <w:rPr>
                <w:rFonts w:ascii="Times New Roman" w:hAnsi="Times New Roman" w:cs="Times New Roman"/>
                <w:sz w:val="20"/>
                <w:szCs w:val="20"/>
              </w:rPr>
              <w:t>9922274694</w:t>
            </w:r>
          </w:p>
          <w:p w14:paraId="77A2E75C" w14:textId="77777777" w:rsidR="0097033C" w:rsidRPr="00D04DD9" w:rsidRDefault="0097033C" w:rsidP="009C5414">
            <w:pPr>
              <w:rPr>
                <w:rFonts w:ascii="Times New Roman" w:hAnsi="Times New Roman" w:cs="Times New Roman"/>
                <w:sz w:val="24"/>
                <w:szCs w:val="24"/>
              </w:rPr>
            </w:pPr>
          </w:p>
          <w:sdt>
            <w:sdtPr>
              <w:rPr>
                <w:rFonts w:ascii="Times New Roman" w:hAnsi="Times New Roman" w:cs="Times New Roman"/>
                <w:sz w:val="24"/>
                <w:szCs w:val="24"/>
              </w:rPr>
              <w:id w:val="-240260293"/>
              <w:placeholder>
                <w:docPart w:val="8A0D4BD39AD44995803C36420643CBFC"/>
              </w:placeholder>
              <w:temporary/>
              <w:showingPlcHdr/>
              <w15:appearance w15:val="hidden"/>
            </w:sdtPr>
            <w:sdtContent>
              <w:p w14:paraId="3F92AF88" w14:textId="041A0BC4" w:rsidR="0097033C" w:rsidRPr="00D04DD9" w:rsidRDefault="0097033C" w:rsidP="009C5414">
                <w:pPr>
                  <w:rPr>
                    <w:rFonts w:ascii="Times New Roman" w:hAnsi="Times New Roman" w:cs="Times New Roman"/>
                    <w:sz w:val="24"/>
                    <w:szCs w:val="24"/>
                  </w:rPr>
                </w:pPr>
                <w:r w:rsidRPr="00450932">
                  <w:rPr>
                    <w:rFonts w:ascii="Times New Roman" w:hAnsi="Times New Roman" w:cs="Times New Roman"/>
                    <w:b/>
                    <w:bCs/>
                    <w:sz w:val="24"/>
                    <w:szCs w:val="24"/>
                  </w:rPr>
                  <w:t>EMAIL:</w:t>
                </w:r>
              </w:p>
            </w:sdtContent>
          </w:sdt>
          <w:p w14:paraId="09B99197" w14:textId="39663FDF" w:rsidR="0097033C" w:rsidRPr="00450932" w:rsidRDefault="00450932" w:rsidP="009C5414">
            <w:pPr>
              <w:rPr>
                <w:rFonts w:ascii="Times New Roman" w:hAnsi="Times New Roman" w:cs="Times New Roman"/>
                <w:sz w:val="20"/>
                <w:szCs w:val="20"/>
              </w:rPr>
            </w:pPr>
            <w:r w:rsidRPr="00450932">
              <w:rPr>
                <w:rFonts w:ascii="Times New Roman" w:hAnsi="Times New Roman" w:cs="Times New Roman"/>
                <w:sz w:val="20"/>
                <w:szCs w:val="20"/>
              </w:rPr>
              <w:t>b</w:t>
            </w:r>
            <w:r w:rsidR="0097033C" w:rsidRPr="00450932">
              <w:rPr>
                <w:rFonts w:ascii="Times New Roman" w:hAnsi="Times New Roman" w:cs="Times New Roman"/>
                <w:sz w:val="20"/>
                <w:szCs w:val="20"/>
              </w:rPr>
              <w:t>ardolia243@gmail.com</w:t>
            </w:r>
          </w:p>
          <w:sdt>
            <w:sdtPr>
              <w:rPr>
                <w:rFonts w:ascii="Times New Roman" w:hAnsi="Times New Roman" w:cs="Times New Roman"/>
                <w:sz w:val="18"/>
                <w:szCs w:val="18"/>
              </w:rPr>
              <w:id w:val="-1444214663"/>
              <w:placeholder>
                <w:docPart w:val="D7A1BACE747B43C3A2EFF828E138038A"/>
              </w:placeholder>
              <w:temporary/>
              <w:showingPlcHdr/>
              <w15:appearance w15:val="hidden"/>
            </w:sdtPr>
            <w:sdtContent>
              <w:p w14:paraId="280D3DCE" w14:textId="77777777" w:rsidR="0097033C" w:rsidRPr="00D04DD9" w:rsidRDefault="0097033C" w:rsidP="009C5414">
                <w:pPr>
                  <w:pStyle w:val="Heading3"/>
                  <w:rPr>
                    <w:rFonts w:ascii="Times New Roman" w:hAnsi="Times New Roman" w:cs="Times New Roman"/>
                    <w:sz w:val="18"/>
                    <w:szCs w:val="18"/>
                  </w:rPr>
                </w:pPr>
                <w:r w:rsidRPr="00450932">
                  <w:rPr>
                    <w:rFonts w:ascii="Times New Roman" w:hAnsi="Times New Roman" w:cs="Times New Roman"/>
                    <w:sz w:val="24"/>
                  </w:rPr>
                  <w:t>Hobbies</w:t>
                </w:r>
              </w:p>
            </w:sdtContent>
          </w:sdt>
          <w:p w14:paraId="1F08DEFB" w14:textId="09EFCD02" w:rsidR="0097033C" w:rsidRPr="00450932" w:rsidRDefault="0097033C" w:rsidP="009C5414">
            <w:pPr>
              <w:rPr>
                <w:rFonts w:ascii="Times New Roman" w:hAnsi="Times New Roman" w:cs="Times New Roman"/>
                <w:sz w:val="20"/>
                <w:szCs w:val="20"/>
              </w:rPr>
            </w:pPr>
            <w:r w:rsidRPr="00450932">
              <w:rPr>
                <w:rFonts w:ascii="Times New Roman" w:hAnsi="Times New Roman" w:cs="Times New Roman"/>
                <w:sz w:val="20"/>
                <w:szCs w:val="20"/>
              </w:rPr>
              <w:t>Watching webseries</w:t>
            </w:r>
          </w:p>
          <w:p w14:paraId="325F002D" w14:textId="3A4C6720" w:rsidR="0097033C" w:rsidRPr="00450932" w:rsidRDefault="0097033C" w:rsidP="009C5414">
            <w:pPr>
              <w:rPr>
                <w:rFonts w:ascii="Times New Roman" w:hAnsi="Times New Roman" w:cs="Times New Roman"/>
                <w:sz w:val="20"/>
                <w:szCs w:val="20"/>
              </w:rPr>
            </w:pPr>
            <w:r w:rsidRPr="00450932">
              <w:rPr>
                <w:rFonts w:ascii="Times New Roman" w:hAnsi="Times New Roman" w:cs="Times New Roman"/>
                <w:sz w:val="20"/>
                <w:szCs w:val="20"/>
              </w:rPr>
              <w:t>Surfing internet</w:t>
            </w:r>
          </w:p>
          <w:p w14:paraId="019692A5" w14:textId="7ECC8DB4" w:rsidR="0097033C" w:rsidRPr="00450932" w:rsidRDefault="0097033C" w:rsidP="009C5414">
            <w:pPr>
              <w:rPr>
                <w:rFonts w:ascii="Times New Roman" w:hAnsi="Times New Roman" w:cs="Times New Roman"/>
                <w:sz w:val="20"/>
                <w:szCs w:val="20"/>
              </w:rPr>
            </w:pPr>
            <w:r w:rsidRPr="00450932">
              <w:rPr>
                <w:rFonts w:ascii="Times New Roman" w:hAnsi="Times New Roman" w:cs="Times New Roman"/>
                <w:sz w:val="20"/>
                <w:szCs w:val="20"/>
              </w:rPr>
              <w:t>Playing cricket</w:t>
            </w:r>
          </w:p>
          <w:p w14:paraId="088484AF" w14:textId="6490D268" w:rsidR="0097033C" w:rsidRPr="00D04DD9" w:rsidRDefault="0097033C" w:rsidP="009C5414">
            <w:pPr>
              <w:rPr>
                <w:rFonts w:ascii="Times New Roman" w:hAnsi="Times New Roman" w:cs="Times New Roman"/>
                <w:szCs w:val="18"/>
              </w:rPr>
            </w:pPr>
          </w:p>
        </w:tc>
        <w:tc>
          <w:tcPr>
            <w:tcW w:w="471" w:type="dxa"/>
          </w:tcPr>
          <w:p w14:paraId="5EE2DEA7" w14:textId="5001F093" w:rsidR="0097033C" w:rsidRPr="00D04DD9" w:rsidRDefault="0097033C" w:rsidP="009C5414">
            <w:pPr>
              <w:tabs>
                <w:tab w:val="left" w:pos="990"/>
              </w:tabs>
              <w:rPr>
                <w:rFonts w:ascii="Times New Roman" w:hAnsi="Times New Roman" w:cs="Times New Roman"/>
                <w:szCs w:val="18"/>
              </w:rPr>
            </w:pPr>
          </w:p>
        </w:tc>
        <w:tc>
          <w:tcPr>
            <w:tcW w:w="6747" w:type="dxa"/>
          </w:tcPr>
          <w:sdt>
            <w:sdtPr>
              <w:rPr>
                <w:rFonts w:ascii="Times New Roman" w:hAnsi="Times New Roman" w:cs="Times New Roman"/>
                <w:sz w:val="18"/>
                <w:szCs w:val="18"/>
              </w:rPr>
              <w:id w:val="1049110328"/>
              <w:placeholder>
                <w:docPart w:val="3FD91C355E4E4DE9B2A766E84CCA582F"/>
              </w:placeholder>
              <w:temporary/>
              <w:showingPlcHdr/>
              <w15:appearance w15:val="hidden"/>
            </w:sdtPr>
            <w:sdtContent>
              <w:p w14:paraId="40849109" w14:textId="77777777" w:rsidR="0097033C" w:rsidRPr="00D04DD9" w:rsidRDefault="0097033C" w:rsidP="009C5414">
                <w:pPr>
                  <w:pStyle w:val="Heading2"/>
                  <w:rPr>
                    <w:rFonts w:ascii="Times New Roman" w:hAnsi="Times New Roman" w:cs="Times New Roman"/>
                    <w:sz w:val="18"/>
                    <w:szCs w:val="18"/>
                  </w:rPr>
                </w:pPr>
                <w:r w:rsidRPr="00450932">
                  <w:rPr>
                    <w:rFonts w:ascii="Times New Roman" w:hAnsi="Times New Roman" w:cs="Times New Roman"/>
                    <w:bCs w:val="0"/>
                    <w:caps w:val="0"/>
                    <w:color w:val="94B6D2" w:themeColor="accent1"/>
                    <w:sz w:val="24"/>
                    <w:szCs w:val="24"/>
                  </w:rPr>
                  <w:t>EDUCATION</w:t>
                </w:r>
              </w:p>
            </w:sdtContent>
          </w:sdt>
          <w:p w14:paraId="6EEA24CB" w14:textId="77777777" w:rsidR="0097033C" w:rsidRPr="00450932" w:rsidRDefault="0097033C" w:rsidP="009C5414">
            <w:pPr>
              <w:shd w:val="clear" w:color="auto" w:fill="FFFFFF"/>
              <w:spacing w:before="160" w:after="160" w:line="360" w:lineRule="auto"/>
              <w:rPr>
                <w:rFonts w:ascii="Times New Roman" w:hAnsi="Times New Roman" w:cs="Times New Roman"/>
                <w:sz w:val="20"/>
                <w:szCs w:val="20"/>
              </w:rPr>
            </w:pPr>
            <w:r w:rsidRPr="00450932">
              <w:rPr>
                <w:rFonts w:ascii="Times New Roman" w:hAnsi="Times New Roman" w:cs="Times New Roman"/>
                <w:b/>
                <w:bCs/>
                <w:sz w:val="20"/>
                <w:szCs w:val="20"/>
                <w:highlight w:val="white"/>
              </w:rPr>
              <w:t>Academic Details:</w:t>
            </w:r>
          </w:p>
          <w:tbl>
            <w:tblPr>
              <w:tblW w:w="6530"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06"/>
              <w:gridCol w:w="1306"/>
              <w:gridCol w:w="1306"/>
              <w:gridCol w:w="1306"/>
              <w:gridCol w:w="1306"/>
            </w:tblGrid>
            <w:tr w:rsidR="00F67156" w:rsidRPr="00D04DD9" w14:paraId="7A04D219" w14:textId="77777777" w:rsidTr="00F67156">
              <w:trPr>
                <w:trHeight w:val="420"/>
              </w:trPr>
              <w:tc>
                <w:tcPr>
                  <w:tcW w:w="1306"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279269EC" w14:textId="77777777" w:rsidR="0097033C" w:rsidRPr="00F67156" w:rsidRDefault="0097033C" w:rsidP="009C5414">
                  <w:pPr>
                    <w:spacing w:before="160" w:after="160"/>
                    <w:jc w:val="center"/>
                    <w:rPr>
                      <w:rFonts w:ascii="Times New Roman" w:hAnsi="Times New Roman" w:cs="Times New Roman"/>
                      <w:sz w:val="20"/>
                      <w:szCs w:val="20"/>
                    </w:rPr>
                  </w:pPr>
                  <w:r w:rsidRPr="00F67156">
                    <w:rPr>
                      <w:rFonts w:ascii="Times New Roman" w:hAnsi="Times New Roman" w:cs="Times New Roman"/>
                      <w:sz w:val="20"/>
                      <w:szCs w:val="20"/>
                    </w:rPr>
                    <w:t>QUALIFICATION</w:t>
                  </w:r>
                </w:p>
              </w:tc>
              <w:tc>
                <w:tcPr>
                  <w:tcW w:w="1306"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36F6450C" w14:textId="77777777" w:rsidR="0097033C" w:rsidRPr="00F67156" w:rsidRDefault="0097033C" w:rsidP="009C5414">
                  <w:pPr>
                    <w:spacing w:before="160" w:after="160"/>
                    <w:jc w:val="center"/>
                    <w:rPr>
                      <w:rFonts w:ascii="Times New Roman" w:hAnsi="Times New Roman" w:cs="Times New Roman"/>
                      <w:sz w:val="20"/>
                      <w:szCs w:val="20"/>
                    </w:rPr>
                  </w:pPr>
                  <w:r w:rsidRPr="00F67156">
                    <w:rPr>
                      <w:rFonts w:ascii="Times New Roman" w:hAnsi="Times New Roman" w:cs="Times New Roman"/>
                      <w:sz w:val="20"/>
                      <w:szCs w:val="20"/>
                    </w:rPr>
                    <w:t>SCHOOL/</w:t>
                  </w:r>
                </w:p>
                <w:p w14:paraId="20C3ADAF" w14:textId="77777777" w:rsidR="0097033C" w:rsidRPr="00F67156" w:rsidRDefault="0097033C" w:rsidP="009C5414">
                  <w:pPr>
                    <w:spacing w:before="160" w:after="160"/>
                    <w:jc w:val="center"/>
                    <w:rPr>
                      <w:rFonts w:ascii="Times New Roman" w:hAnsi="Times New Roman" w:cs="Times New Roman"/>
                      <w:sz w:val="10"/>
                      <w:szCs w:val="10"/>
                    </w:rPr>
                  </w:pPr>
                  <w:r w:rsidRPr="00F67156">
                    <w:rPr>
                      <w:rFonts w:ascii="Times New Roman" w:hAnsi="Times New Roman" w:cs="Times New Roman"/>
                      <w:sz w:val="20"/>
                      <w:szCs w:val="20"/>
                    </w:rPr>
                    <w:t>COLLEGE</w:t>
                  </w:r>
                </w:p>
              </w:tc>
              <w:tc>
                <w:tcPr>
                  <w:tcW w:w="1306"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60D720BC" w14:textId="77777777" w:rsidR="00F67156" w:rsidRDefault="0097033C" w:rsidP="00F67156">
                  <w:pPr>
                    <w:spacing w:before="160" w:after="160"/>
                    <w:jc w:val="center"/>
                    <w:rPr>
                      <w:rFonts w:ascii="Times New Roman" w:hAnsi="Times New Roman" w:cs="Times New Roman"/>
                      <w:szCs w:val="18"/>
                    </w:rPr>
                  </w:pPr>
                  <w:r w:rsidRPr="00F67156">
                    <w:rPr>
                      <w:rFonts w:ascii="Times New Roman" w:hAnsi="Times New Roman" w:cs="Times New Roman"/>
                      <w:szCs w:val="18"/>
                    </w:rPr>
                    <w:t>BOARD/</w:t>
                  </w:r>
                </w:p>
                <w:p w14:paraId="06DE82CE" w14:textId="4A956882" w:rsidR="0097033C" w:rsidRPr="00F67156" w:rsidRDefault="0097033C" w:rsidP="00F67156">
                  <w:pPr>
                    <w:spacing w:before="160" w:after="160"/>
                    <w:jc w:val="center"/>
                    <w:rPr>
                      <w:rFonts w:ascii="Times New Roman" w:hAnsi="Times New Roman" w:cs="Times New Roman"/>
                      <w:szCs w:val="18"/>
                    </w:rPr>
                  </w:pPr>
                  <w:r w:rsidRPr="00F67156">
                    <w:rPr>
                      <w:rFonts w:ascii="Times New Roman" w:hAnsi="Times New Roman" w:cs="Times New Roman"/>
                      <w:szCs w:val="18"/>
                    </w:rPr>
                    <w:t>UNIVERSITY</w:t>
                  </w:r>
                </w:p>
              </w:tc>
              <w:tc>
                <w:tcPr>
                  <w:tcW w:w="1306"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214CDDD9" w14:textId="77777777" w:rsidR="0097033C" w:rsidRPr="00F67156" w:rsidRDefault="0097033C" w:rsidP="009C5414">
                  <w:pPr>
                    <w:spacing w:before="160" w:after="160"/>
                    <w:jc w:val="center"/>
                    <w:rPr>
                      <w:rFonts w:ascii="Times New Roman" w:hAnsi="Times New Roman" w:cs="Times New Roman"/>
                      <w:sz w:val="20"/>
                      <w:szCs w:val="20"/>
                    </w:rPr>
                  </w:pPr>
                  <w:r w:rsidRPr="00F67156">
                    <w:rPr>
                      <w:rFonts w:ascii="Times New Roman" w:hAnsi="Times New Roman" w:cs="Times New Roman"/>
                      <w:sz w:val="20"/>
                      <w:szCs w:val="20"/>
                    </w:rPr>
                    <w:t>YEAR OF PASSING</w:t>
                  </w:r>
                </w:p>
              </w:tc>
              <w:tc>
                <w:tcPr>
                  <w:tcW w:w="1306"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1CE78C79" w14:textId="3B0A503F" w:rsidR="0097033C" w:rsidRPr="00F67156" w:rsidRDefault="0097033C" w:rsidP="00F67156">
                  <w:pPr>
                    <w:spacing w:before="160" w:after="160"/>
                    <w:rPr>
                      <w:rFonts w:ascii="Times New Roman" w:hAnsi="Times New Roman" w:cs="Times New Roman"/>
                      <w:szCs w:val="18"/>
                    </w:rPr>
                  </w:pPr>
                  <w:r w:rsidRPr="00F67156">
                    <w:rPr>
                      <w:rFonts w:ascii="Times New Roman" w:hAnsi="Times New Roman" w:cs="Times New Roman"/>
                      <w:szCs w:val="18"/>
                    </w:rPr>
                    <w:t>PERCENTA</w:t>
                  </w:r>
                  <w:r w:rsidR="00F67156">
                    <w:rPr>
                      <w:rFonts w:ascii="Times New Roman" w:hAnsi="Times New Roman" w:cs="Times New Roman"/>
                      <w:szCs w:val="18"/>
                    </w:rPr>
                    <w:t>G</w:t>
                  </w:r>
                  <w:r w:rsidRPr="00F67156">
                    <w:rPr>
                      <w:rFonts w:ascii="Times New Roman" w:hAnsi="Times New Roman" w:cs="Times New Roman"/>
                      <w:szCs w:val="18"/>
                    </w:rPr>
                    <w:t>E /CGPA</w:t>
                  </w:r>
                </w:p>
              </w:tc>
            </w:tr>
            <w:tr w:rsidR="00F67156" w:rsidRPr="00D04DD9" w14:paraId="4639E256" w14:textId="77777777" w:rsidTr="00F67156">
              <w:trPr>
                <w:trHeight w:val="525"/>
              </w:trPr>
              <w:tc>
                <w:tcPr>
                  <w:tcW w:w="130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5FD089D" w14:textId="2C4201E6" w:rsidR="0097033C" w:rsidRPr="00F67156" w:rsidRDefault="0097033C" w:rsidP="00F67156">
                  <w:pPr>
                    <w:spacing w:before="160" w:after="160"/>
                    <w:jc w:val="both"/>
                    <w:rPr>
                      <w:rFonts w:ascii="Times New Roman" w:hAnsi="Times New Roman" w:cs="Times New Roman"/>
                      <w:color w:val="0070C0"/>
                      <w:sz w:val="20"/>
                      <w:szCs w:val="20"/>
                    </w:rPr>
                  </w:pPr>
                  <w:r w:rsidRPr="00F67156">
                    <w:rPr>
                      <w:rFonts w:ascii="Times New Roman" w:hAnsi="Times New Roman" w:cs="Times New Roman"/>
                      <w:color w:val="0070C0"/>
                      <w:sz w:val="20"/>
                      <w:szCs w:val="20"/>
                    </w:rPr>
                    <w:t xml:space="preserve"> </w:t>
                  </w:r>
                  <w:r w:rsidR="00F67156">
                    <w:rPr>
                      <w:rFonts w:ascii="Times New Roman" w:hAnsi="Times New Roman" w:cs="Times New Roman"/>
                      <w:color w:val="0070C0"/>
                      <w:sz w:val="20"/>
                      <w:szCs w:val="20"/>
                    </w:rPr>
                    <w:t xml:space="preserve">    </w:t>
                  </w:r>
                  <w:r w:rsidRPr="00F67156">
                    <w:rPr>
                      <w:rFonts w:ascii="Times New Roman" w:hAnsi="Times New Roman" w:cs="Times New Roman"/>
                      <w:color w:val="0070C0"/>
                      <w:sz w:val="20"/>
                      <w:szCs w:val="20"/>
                    </w:rPr>
                    <w:t>BE</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77402881" w14:textId="635CC629" w:rsidR="0097033C" w:rsidRPr="00F67156" w:rsidRDefault="0097033C" w:rsidP="009C5414">
                  <w:pPr>
                    <w:spacing w:before="160" w:after="160"/>
                    <w:rPr>
                      <w:rFonts w:ascii="Times New Roman" w:hAnsi="Times New Roman" w:cs="Times New Roman"/>
                      <w:color w:val="0070C0"/>
                      <w:sz w:val="20"/>
                      <w:szCs w:val="20"/>
                    </w:rPr>
                  </w:pPr>
                  <w:r w:rsidRPr="00F67156">
                    <w:rPr>
                      <w:rFonts w:ascii="Times New Roman" w:hAnsi="Times New Roman" w:cs="Times New Roman"/>
                      <w:color w:val="0070C0"/>
                      <w:sz w:val="20"/>
                      <w:szCs w:val="20"/>
                    </w:rPr>
                    <w:t xml:space="preserve">Trinity ollege of </w:t>
                  </w:r>
                  <w:r w:rsidR="00F67156">
                    <w:rPr>
                      <w:rFonts w:ascii="Times New Roman" w:hAnsi="Times New Roman" w:cs="Times New Roman"/>
                      <w:color w:val="0070C0"/>
                      <w:sz w:val="20"/>
                      <w:szCs w:val="20"/>
                    </w:rPr>
                    <w:t>E</w:t>
                  </w:r>
                  <w:r w:rsidRPr="00F67156">
                    <w:rPr>
                      <w:rFonts w:ascii="Times New Roman" w:hAnsi="Times New Roman" w:cs="Times New Roman"/>
                      <w:color w:val="0070C0"/>
                      <w:sz w:val="20"/>
                      <w:szCs w:val="20"/>
                    </w:rPr>
                    <w:t xml:space="preserve">ngineering and </w:t>
                  </w:r>
                  <w:r w:rsidR="00F67156">
                    <w:rPr>
                      <w:rFonts w:ascii="Times New Roman" w:hAnsi="Times New Roman" w:cs="Times New Roman"/>
                      <w:color w:val="0070C0"/>
                      <w:sz w:val="20"/>
                      <w:szCs w:val="20"/>
                    </w:rPr>
                    <w:t>R</w:t>
                  </w:r>
                  <w:r w:rsidRPr="00F67156">
                    <w:rPr>
                      <w:rFonts w:ascii="Times New Roman" w:hAnsi="Times New Roman" w:cs="Times New Roman"/>
                      <w:color w:val="0070C0"/>
                      <w:sz w:val="20"/>
                      <w:szCs w:val="20"/>
                    </w:rPr>
                    <w:t xml:space="preserve">esearch </w:t>
                  </w:r>
                  <w:r w:rsidR="00F67156">
                    <w:rPr>
                      <w:rFonts w:ascii="Times New Roman" w:hAnsi="Times New Roman" w:cs="Times New Roman"/>
                      <w:color w:val="0070C0"/>
                      <w:sz w:val="20"/>
                      <w:szCs w:val="20"/>
                    </w:rPr>
                    <w:t>P</w:t>
                  </w:r>
                  <w:r w:rsidRPr="00F67156">
                    <w:rPr>
                      <w:rFonts w:ascii="Times New Roman" w:hAnsi="Times New Roman" w:cs="Times New Roman"/>
                      <w:color w:val="0070C0"/>
                      <w:sz w:val="20"/>
                      <w:szCs w:val="20"/>
                    </w:rPr>
                    <w:t>une</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735EC2EA" w14:textId="77777777" w:rsidR="0097033C" w:rsidRPr="00F67156" w:rsidRDefault="0097033C" w:rsidP="009C5414">
                  <w:pPr>
                    <w:spacing w:before="160" w:after="160"/>
                    <w:rPr>
                      <w:rFonts w:ascii="Times New Roman" w:hAnsi="Times New Roman" w:cs="Times New Roman"/>
                      <w:color w:val="0070C0"/>
                      <w:sz w:val="10"/>
                      <w:szCs w:val="10"/>
                    </w:rPr>
                  </w:pPr>
                </w:p>
                <w:p w14:paraId="15687423" w14:textId="59DAB9B3"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SPPU</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633C1032" w14:textId="77777777" w:rsidR="0097033C" w:rsidRPr="00F67156" w:rsidRDefault="0097033C" w:rsidP="009C5414">
                  <w:pPr>
                    <w:spacing w:before="160" w:after="160"/>
                    <w:rPr>
                      <w:rFonts w:ascii="Times New Roman" w:hAnsi="Times New Roman" w:cs="Times New Roman"/>
                      <w:color w:val="0070C0"/>
                      <w:sz w:val="10"/>
                      <w:szCs w:val="10"/>
                    </w:rPr>
                  </w:pPr>
                </w:p>
                <w:p w14:paraId="124631D2" w14:textId="1825B4CB"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2023</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684E2A78" w14:textId="77777777" w:rsidR="0097033C" w:rsidRPr="00F67156" w:rsidRDefault="0097033C" w:rsidP="009C5414">
                  <w:pPr>
                    <w:spacing w:before="160" w:after="160"/>
                    <w:rPr>
                      <w:rFonts w:ascii="Times New Roman" w:hAnsi="Times New Roman" w:cs="Times New Roman"/>
                      <w:color w:val="0070C0"/>
                      <w:sz w:val="10"/>
                      <w:szCs w:val="10"/>
                    </w:rPr>
                  </w:pPr>
                </w:p>
                <w:p w14:paraId="29F20F18" w14:textId="4B78FD63"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8.02</w:t>
                  </w:r>
                </w:p>
              </w:tc>
            </w:tr>
            <w:tr w:rsidR="00F67156" w:rsidRPr="00D04DD9" w14:paraId="7A41320C" w14:textId="77777777" w:rsidTr="00F67156">
              <w:trPr>
                <w:trHeight w:val="420"/>
              </w:trPr>
              <w:tc>
                <w:tcPr>
                  <w:tcW w:w="130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5ACD62F" w14:textId="7096E968" w:rsidR="0097033C" w:rsidRPr="00F67156" w:rsidRDefault="00F67156" w:rsidP="009C5414">
                  <w:pPr>
                    <w:spacing w:before="160" w:after="160"/>
                    <w:rPr>
                      <w:rFonts w:ascii="Times New Roman" w:hAnsi="Times New Roman" w:cs="Times New Roman"/>
                      <w:color w:val="0070C0"/>
                      <w:sz w:val="10"/>
                      <w:szCs w:val="1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12th</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42A193DA" w14:textId="77777777" w:rsidR="0097033C" w:rsidRPr="00F67156" w:rsidRDefault="0097033C" w:rsidP="009C5414">
                  <w:pPr>
                    <w:rPr>
                      <w:rFonts w:ascii="Times New Roman" w:hAnsi="Times New Roman" w:cs="Times New Roman"/>
                      <w:color w:val="0070C0"/>
                      <w:sz w:val="20"/>
                      <w:szCs w:val="20"/>
                    </w:rPr>
                  </w:pPr>
                  <w:proofErr w:type="gramStart"/>
                  <w:r w:rsidRPr="00F67156">
                    <w:rPr>
                      <w:rFonts w:ascii="Times New Roman" w:hAnsi="Times New Roman" w:cs="Times New Roman"/>
                      <w:color w:val="0070C0"/>
                      <w:sz w:val="20"/>
                      <w:szCs w:val="20"/>
                    </w:rPr>
                    <w:t>SMT .DG</w:t>
                  </w:r>
                  <w:proofErr w:type="gramEnd"/>
                  <w:r w:rsidRPr="00F67156">
                    <w:rPr>
                      <w:rFonts w:ascii="Times New Roman" w:hAnsi="Times New Roman" w:cs="Times New Roman"/>
                      <w:color w:val="0070C0"/>
                      <w:sz w:val="20"/>
                      <w:szCs w:val="20"/>
                    </w:rPr>
                    <w:t xml:space="preserve"> Agrawal Memorial School</w:t>
                  </w:r>
                </w:p>
                <w:p w14:paraId="4BB1F6AC" w14:textId="77777777" w:rsidR="0097033C" w:rsidRPr="00F67156" w:rsidRDefault="0097033C" w:rsidP="009C5414">
                  <w:pPr>
                    <w:rPr>
                      <w:rFonts w:ascii="Times New Roman" w:hAnsi="Times New Roman" w:cs="Times New Roman"/>
                      <w:color w:val="0070C0"/>
                      <w:sz w:val="10"/>
                      <w:szCs w:val="10"/>
                    </w:rPr>
                  </w:pPr>
                  <w:r w:rsidRPr="00F67156">
                    <w:rPr>
                      <w:rFonts w:ascii="Times New Roman" w:hAnsi="Times New Roman" w:cs="Times New Roman"/>
                      <w:color w:val="0070C0"/>
                      <w:sz w:val="20"/>
                      <w:szCs w:val="20"/>
                    </w:rPr>
                    <w:t>Chinchpada</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0017A196" w14:textId="77777777" w:rsidR="0097033C" w:rsidRPr="00F67156" w:rsidRDefault="0097033C" w:rsidP="009C5414">
                  <w:pPr>
                    <w:spacing w:before="160" w:after="160"/>
                    <w:rPr>
                      <w:rFonts w:ascii="Times New Roman" w:hAnsi="Times New Roman" w:cs="Times New Roman"/>
                      <w:color w:val="0070C0"/>
                      <w:sz w:val="10"/>
                      <w:szCs w:val="10"/>
                    </w:rPr>
                  </w:pPr>
                </w:p>
                <w:p w14:paraId="05511495" w14:textId="2A86DAC4"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CBSE</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12E16B89" w14:textId="77777777" w:rsidR="00F67156" w:rsidRDefault="00F67156" w:rsidP="009C5414">
                  <w:pPr>
                    <w:spacing w:before="160" w:after="160"/>
                    <w:rPr>
                      <w:rFonts w:ascii="Times New Roman" w:hAnsi="Times New Roman" w:cs="Times New Roman"/>
                      <w:color w:val="0070C0"/>
                      <w:sz w:val="20"/>
                      <w:szCs w:val="20"/>
                    </w:rPr>
                  </w:pPr>
                </w:p>
                <w:p w14:paraId="1CCD5C92" w14:textId="10521D53"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2017</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7AAE7F37" w14:textId="77777777" w:rsidR="0097033C" w:rsidRPr="00F67156" w:rsidRDefault="0097033C" w:rsidP="009C5414">
                  <w:pPr>
                    <w:spacing w:before="160" w:after="160"/>
                    <w:rPr>
                      <w:rFonts w:ascii="Times New Roman" w:hAnsi="Times New Roman" w:cs="Times New Roman"/>
                      <w:color w:val="0070C0"/>
                      <w:sz w:val="10"/>
                      <w:szCs w:val="10"/>
                    </w:rPr>
                  </w:pPr>
                </w:p>
                <w:p w14:paraId="0D651772" w14:textId="5F4093F5"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52.6</w:t>
                  </w:r>
                </w:p>
              </w:tc>
            </w:tr>
            <w:tr w:rsidR="00F67156" w:rsidRPr="00D04DD9" w14:paraId="55391EC2" w14:textId="77777777" w:rsidTr="00F67156">
              <w:trPr>
                <w:trHeight w:val="414"/>
              </w:trPr>
              <w:tc>
                <w:tcPr>
                  <w:tcW w:w="130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229FB0F" w14:textId="43F7473C"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10th</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0F913C4E" w14:textId="77777777" w:rsidR="0097033C" w:rsidRPr="00F67156" w:rsidRDefault="0097033C" w:rsidP="009C5414">
                  <w:pPr>
                    <w:rPr>
                      <w:rFonts w:ascii="Times New Roman" w:hAnsi="Times New Roman" w:cs="Times New Roman"/>
                      <w:color w:val="0070C0"/>
                      <w:sz w:val="20"/>
                      <w:szCs w:val="20"/>
                    </w:rPr>
                  </w:pPr>
                  <w:proofErr w:type="gramStart"/>
                  <w:r w:rsidRPr="00F67156">
                    <w:rPr>
                      <w:rFonts w:ascii="Times New Roman" w:hAnsi="Times New Roman" w:cs="Times New Roman"/>
                      <w:color w:val="0070C0"/>
                      <w:sz w:val="20"/>
                      <w:szCs w:val="20"/>
                    </w:rPr>
                    <w:t>SMT .DG</w:t>
                  </w:r>
                  <w:proofErr w:type="gramEnd"/>
                  <w:r w:rsidRPr="00F67156">
                    <w:rPr>
                      <w:rFonts w:ascii="Times New Roman" w:hAnsi="Times New Roman" w:cs="Times New Roman"/>
                      <w:color w:val="0070C0"/>
                      <w:sz w:val="20"/>
                      <w:szCs w:val="20"/>
                    </w:rPr>
                    <w:t xml:space="preserve"> Agrawal Memorial School</w:t>
                  </w:r>
                </w:p>
                <w:p w14:paraId="51C3253F" w14:textId="77777777" w:rsidR="0097033C" w:rsidRPr="00F67156" w:rsidRDefault="0097033C" w:rsidP="009C5414">
                  <w:pPr>
                    <w:rPr>
                      <w:rFonts w:ascii="Times New Roman" w:hAnsi="Times New Roman" w:cs="Times New Roman"/>
                      <w:color w:val="0070C0"/>
                      <w:sz w:val="10"/>
                      <w:szCs w:val="10"/>
                    </w:rPr>
                  </w:pPr>
                  <w:r w:rsidRPr="00F67156">
                    <w:rPr>
                      <w:rFonts w:ascii="Times New Roman" w:hAnsi="Times New Roman" w:cs="Times New Roman"/>
                      <w:color w:val="0070C0"/>
                      <w:sz w:val="20"/>
                      <w:szCs w:val="20"/>
                    </w:rPr>
                    <w:t>Chinchpada</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50DB773E" w14:textId="77777777" w:rsidR="0097033C" w:rsidRPr="00F67156" w:rsidRDefault="0097033C" w:rsidP="009C5414">
                  <w:pPr>
                    <w:spacing w:before="160" w:after="160"/>
                    <w:rPr>
                      <w:rFonts w:ascii="Times New Roman" w:hAnsi="Times New Roman" w:cs="Times New Roman"/>
                      <w:color w:val="0070C0"/>
                      <w:sz w:val="20"/>
                      <w:szCs w:val="20"/>
                    </w:rPr>
                  </w:pPr>
                </w:p>
                <w:p w14:paraId="4678C278" w14:textId="524A693C" w:rsidR="0097033C" w:rsidRPr="00F67156" w:rsidRDefault="00F67156" w:rsidP="009C5414">
                  <w:pPr>
                    <w:spacing w:before="160" w:after="160"/>
                    <w:rPr>
                      <w:rFonts w:ascii="Times New Roman" w:hAnsi="Times New Roman" w:cs="Times New Roman"/>
                      <w:color w:val="0070C0"/>
                      <w:sz w:val="10"/>
                      <w:szCs w:val="1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CBSE</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21C9549B" w14:textId="77777777" w:rsidR="0097033C" w:rsidRPr="00F67156" w:rsidRDefault="0097033C" w:rsidP="009C5414">
                  <w:pPr>
                    <w:spacing w:before="160" w:after="160"/>
                    <w:rPr>
                      <w:rFonts w:ascii="Times New Roman" w:hAnsi="Times New Roman" w:cs="Times New Roman"/>
                      <w:color w:val="0070C0"/>
                      <w:sz w:val="10"/>
                      <w:szCs w:val="10"/>
                    </w:rPr>
                  </w:pPr>
                </w:p>
                <w:p w14:paraId="43BF7E13" w14:textId="492DD985"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2015</w:t>
                  </w:r>
                </w:p>
              </w:tc>
              <w:tc>
                <w:tcPr>
                  <w:tcW w:w="1306" w:type="dxa"/>
                  <w:tcBorders>
                    <w:top w:val="single" w:sz="6" w:space="0" w:color="000000"/>
                    <w:left w:val="single" w:sz="6" w:space="0" w:color="000000"/>
                    <w:bottom w:val="single" w:sz="12" w:space="0" w:color="000000"/>
                    <w:right w:val="single" w:sz="12" w:space="0" w:color="000000"/>
                  </w:tcBorders>
                  <w:tcMar>
                    <w:top w:w="100" w:type="dxa"/>
                    <w:left w:w="100" w:type="dxa"/>
                    <w:bottom w:w="100" w:type="dxa"/>
                    <w:right w:w="100" w:type="dxa"/>
                  </w:tcMar>
                </w:tcPr>
                <w:p w14:paraId="0A91C2F7" w14:textId="77777777" w:rsidR="0097033C" w:rsidRPr="00F67156" w:rsidRDefault="0097033C" w:rsidP="009C5414">
                  <w:pPr>
                    <w:spacing w:before="160" w:after="160"/>
                    <w:rPr>
                      <w:rFonts w:ascii="Times New Roman" w:hAnsi="Times New Roman" w:cs="Times New Roman"/>
                      <w:color w:val="0070C0"/>
                      <w:sz w:val="20"/>
                      <w:szCs w:val="20"/>
                    </w:rPr>
                  </w:pPr>
                </w:p>
                <w:p w14:paraId="2454687C" w14:textId="5E863F8B" w:rsidR="0097033C" w:rsidRPr="00F67156" w:rsidRDefault="00F67156" w:rsidP="009C5414">
                  <w:pPr>
                    <w:spacing w:before="160" w:after="160"/>
                    <w:rPr>
                      <w:rFonts w:ascii="Times New Roman" w:hAnsi="Times New Roman" w:cs="Times New Roman"/>
                      <w:color w:val="0070C0"/>
                      <w:sz w:val="20"/>
                      <w:szCs w:val="20"/>
                    </w:rPr>
                  </w:pPr>
                  <w:r>
                    <w:rPr>
                      <w:rFonts w:ascii="Times New Roman" w:hAnsi="Times New Roman" w:cs="Times New Roman"/>
                      <w:color w:val="0070C0"/>
                      <w:sz w:val="20"/>
                      <w:szCs w:val="20"/>
                    </w:rPr>
                    <w:t xml:space="preserve">     </w:t>
                  </w:r>
                  <w:r w:rsidR="0097033C" w:rsidRPr="00F67156">
                    <w:rPr>
                      <w:rFonts w:ascii="Times New Roman" w:hAnsi="Times New Roman" w:cs="Times New Roman"/>
                      <w:color w:val="0070C0"/>
                      <w:sz w:val="20"/>
                      <w:szCs w:val="20"/>
                    </w:rPr>
                    <w:t>87.4</w:t>
                  </w:r>
                </w:p>
              </w:tc>
            </w:tr>
          </w:tbl>
          <w:p w14:paraId="21711D33" w14:textId="77777777" w:rsidR="0097033C" w:rsidRPr="00D04DD9" w:rsidRDefault="0097033C" w:rsidP="009C5414">
            <w:pPr>
              <w:rPr>
                <w:rFonts w:ascii="Times New Roman" w:hAnsi="Times New Roman" w:cs="Times New Roman"/>
                <w:szCs w:val="18"/>
              </w:rPr>
            </w:pPr>
          </w:p>
          <w:sdt>
            <w:sdtPr>
              <w:rPr>
                <w:rFonts w:ascii="Times New Roman" w:hAnsi="Times New Roman" w:cs="Times New Roman"/>
                <w:sz w:val="18"/>
                <w:szCs w:val="18"/>
              </w:rPr>
              <w:id w:val="1669594239"/>
              <w:placeholder>
                <w:docPart w:val="6B322BF91BDE4A5696F9E18551307FB6"/>
              </w:placeholder>
              <w:temporary/>
              <w:showingPlcHdr/>
              <w15:appearance w15:val="hidden"/>
            </w:sdtPr>
            <w:sdtContent>
              <w:p w14:paraId="0B79EABF" w14:textId="77777777" w:rsidR="0097033C" w:rsidRPr="00D04DD9" w:rsidRDefault="0097033C" w:rsidP="009C5414">
                <w:pPr>
                  <w:pStyle w:val="Heading2"/>
                  <w:rPr>
                    <w:rFonts w:ascii="Times New Roman" w:hAnsi="Times New Roman" w:cs="Times New Roman"/>
                    <w:sz w:val="18"/>
                    <w:szCs w:val="18"/>
                  </w:rPr>
                </w:pPr>
                <w:r w:rsidRPr="00450932">
                  <w:rPr>
                    <w:rStyle w:val="Heading2Char"/>
                    <w:rFonts w:ascii="Times New Roman" w:hAnsi="Times New Roman" w:cs="Times New Roman"/>
                    <w:b/>
                    <w:color w:val="94B6D2" w:themeColor="accent1"/>
                    <w:sz w:val="24"/>
                    <w:szCs w:val="24"/>
                  </w:rPr>
                  <w:t>SKILLS</w:t>
                </w:r>
              </w:p>
            </w:sdtContent>
          </w:sdt>
          <w:tbl>
            <w:tblPr>
              <w:tblStyle w:val="1"/>
              <w:tblW w:w="0" w:type="auto"/>
              <w:tblLayout w:type="fixed"/>
              <w:tblLook w:val="04A0" w:firstRow="1" w:lastRow="0" w:firstColumn="1" w:lastColumn="0" w:noHBand="0" w:noVBand="1"/>
            </w:tblPr>
            <w:tblGrid>
              <w:gridCol w:w="3094"/>
              <w:gridCol w:w="3094"/>
            </w:tblGrid>
            <w:tr w:rsidR="00F67156" w:rsidRPr="00F67156" w14:paraId="630832B3" w14:textId="77777777" w:rsidTr="00450932">
              <w:trPr>
                <w:trHeight w:val="140"/>
              </w:trPr>
              <w:tc>
                <w:tcPr>
                  <w:tcW w:w="3094" w:type="dxa"/>
                </w:tcPr>
                <w:p w14:paraId="3B97276B" w14:textId="77777777" w:rsidR="00F67156" w:rsidRPr="00450932" w:rsidRDefault="00F67156"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Python</w:t>
                  </w:r>
                </w:p>
                <w:p w14:paraId="17F21C04" w14:textId="77777777" w:rsidR="007D3763" w:rsidRPr="00450932" w:rsidRDefault="007D3763"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Linux</w:t>
                  </w:r>
                </w:p>
                <w:p w14:paraId="587BECEA" w14:textId="50A0535F" w:rsidR="007D3763" w:rsidRPr="00450932" w:rsidRDefault="00450932"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AWS</w:t>
                  </w:r>
                </w:p>
                <w:p w14:paraId="127CEA70" w14:textId="534235A1" w:rsidR="00450932" w:rsidRPr="00450932" w:rsidRDefault="00450932"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Azure</w:t>
                  </w:r>
                </w:p>
                <w:p w14:paraId="26043E34" w14:textId="54919341" w:rsidR="00450932" w:rsidRPr="00450932" w:rsidRDefault="00450932"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GCP</w:t>
                  </w:r>
                </w:p>
                <w:p w14:paraId="2026FCF6" w14:textId="60FE9B44" w:rsidR="007D3763" w:rsidRPr="00450932" w:rsidRDefault="007D3763" w:rsidP="007D3763">
                  <w:pPr>
                    <w:rPr>
                      <w:rFonts w:asciiTheme="majorBidi" w:hAnsiTheme="majorBidi" w:cstheme="majorBidi"/>
                      <w:sz w:val="20"/>
                      <w:szCs w:val="20"/>
                    </w:rPr>
                  </w:pPr>
                </w:p>
              </w:tc>
              <w:tc>
                <w:tcPr>
                  <w:tcW w:w="3094" w:type="dxa"/>
                </w:tcPr>
                <w:p w14:paraId="6DDDC2D3" w14:textId="2A819D50" w:rsidR="00F67156" w:rsidRPr="00450932" w:rsidRDefault="007D3763"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Github</w:t>
                  </w:r>
                </w:p>
                <w:p w14:paraId="22899461" w14:textId="77777777" w:rsidR="007D3763" w:rsidRPr="00450932" w:rsidRDefault="007D3763"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Maven</w:t>
                  </w:r>
                </w:p>
                <w:p w14:paraId="6CBF29C4" w14:textId="77777777" w:rsidR="007D3763" w:rsidRPr="00450932" w:rsidRDefault="007D3763"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Ansible</w:t>
                  </w:r>
                </w:p>
                <w:p w14:paraId="70C0D73E" w14:textId="77777777" w:rsidR="007D3763" w:rsidRPr="00450932" w:rsidRDefault="007D3763"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Docker</w:t>
                  </w:r>
                </w:p>
                <w:p w14:paraId="12C32251" w14:textId="3497BA72" w:rsidR="007D3763" w:rsidRPr="00450932" w:rsidRDefault="007D3763" w:rsidP="007D3763">
                  <w:pPr>
                    <w:pStyle w:val="ListParagraph"/>
                    <w:numPr>
                      <w:ilvl w:val="0"/>
                      <w:numId w:val="7"/>
                    </w:numPr>
                    <w:rPr>
                      <w:rFonts w:asciiTheme="majorBidi" w:hAnsiTheme="majorBidi" w:cstheme="majorBidi"/>
                      <w:sz w:val="20"/>
                      <w:szCs w:val="20"/>
                    </w:rPr>
                  </w:pPr>
                  <w:r w:rsidRPr="00450932">
                    <w:rPr>
                      <w:rFonts w:asciiTheme="majorBidi" w:hAnsiTheme="majorBidi" w:cstheme="majorBidi"/>
                      <w:sz w:val="20"/>
                      <w:szCs w:val="20"/>
                    </w:rPr>
                    <w:t>Terraform</w:t>
                  </w:r>
                </w:p>
              </w:tc>
            </w:tr>
            <w:tr w:rsidR="00F67156" w:rsidRPr="00F67156" w14:paraId="1D172CFB" w14:textId="77777777" w:rsidTr="00450932">
              <w:trPr>
                <w:trHeight w:val="395"/>
              </w:trPr>
              <w:tc>
                <w:tcPr>
                  <w:tcW w:w="3094" w:type="dxa"/>
                </w:tcPr>
                <w:p w14:paraId="4C8DDC7C" w14:textId="06AA2771" w:rsidR="007D3763" w:rsidRPr="007D3763" w:rsidRDefault="007D3763" w:rsidP="007D3763"/>
              </w:tc>
              <w:tc>
                <w:tcPr>
                  <w:tcW w:w="3094" w:type="dxa"/>
                </w:tcPr>
                <w:p w14:paraId="79506A9E" w14:textId="1DDEE40F" w:rsidR="007D3763" w:rsidRPr="00450932" w:rsidRDefault="007D3763" w:rsidP="00450932">
                  <w:pPr>
                    <w:rPr>
                      <w:szCs w:val="18"/>
                    </w:rPr>
                  </w:pPr>
                </w:p>
              </w:tc>
            </w:tr>
          </w:tbl>
          <w:p w14:paraId="5F2F6439" w14:textId="0983CB9D" w:rsidR="00F67156" w:rsidRPr="00F67156" w:rsidRDefault="00F67156" w:rsidP="007D3763">
            <w:pPr>
              <w:pStyle w:val="ListParagraph"/>
              <w:shd w:val="clear" w:color="auto" w:fill="FFFFFF"/>
              <w:spacing w:before="160" w:after="160" w:line="435" w:lineRule="auto"/>
              <w:ind w:left="0"/>
              <w:rPr>
                <w:rFonts w:ascii="Times New Roman" w:hAnsi="Times New Roman" w:cs="Times New Roman"/>
                <w:b/>
                <w:bCs/>
                <w:szCs w:val="18"/>
              </w:rPr>
            </w:pPr>
          </w:p>
        </w:tc>
      </w:tr>
    </w:tbl>
    <w:p w14:paraId="73EB22FA" w14:textId="77777777" w:rsidR="007C368E" w:rsidRPr="00D04DD9" w:rsidRDefault="007C368E" w:rsidP="007C368E">
      <w:pPr>
        <w:tabs>
          <w:tab w:val="left" w:pos="990"/>
        </w:tabs>
        <w:rPr>
          <w:rFonts w:ascii="Times New Roman" w:hAnsi="Times New Roman" w:cs="Times New Roman"/>
          <w:szCs w:val="18"/>
        </w:rPr>
      </w:pPr>
    </w:p>
    <w:p w14:paraId="2BDACC79" w14:textId="6866784A" w:rsidR="000676BC" w:rsidRPr="005B4256" w:rsidRDefault="000676BC" w:rsidP="005B4256">
      <w:pPr>
        <w:pStyle w:val="Heading3"/>
        <w:rPr>
          <w:rFonts w:ascii="Times New Roman" w:hAnsi="Times New Roman" w:cs="Times New Roman"/>
          <w:sz w:val="24"/>
        </w:rPr>
      </w:pPr>
      <w:r w:rsidRPr="005B4256">
        <w:rPr>
          <w:rFonts w:ascii="Times New Roman" w:hAnsi="Times New Roman" w:cs="Times New Roman"/>
          <w:sz w:val="24"/>
        </w:rPr>
        <w:lastRenderedPageBreak/>
        <w:t>project</w:t>
      </w:r>
    </w:p>
    <w:p w14:paraId="02B3D6D1" w14:textId="0BBD91C1" w:rsidR="000676BC" w:rsidRPr="005B4256" w:rsidRDefault="000676BC" w:rsidP="000676BC">
      <w:pPr>
        <w:shd w:val="clear" w:color="auto" w:fill="FFFFFF"/>
        <w:spacing w:before="160" w:after="160" w:line="435" w:lineRule="auto"/>
        <w:rPr>
          <w:rFonts w:ascii="Times New Roman" w:hAnsi="Times New Roman" w:cs="Times New Roman"/>
          <w:b/>
          <w:bCs/>
          <w:sz w:val="20"/>
          <w:szCs w:val="20"/>
        </w:rPr>
      </w:pPr>
      <w:r w:rsidRPr="005B4256">
        <w:rPr>
          <w:rFonts w:ascii="Times New Roman" w:hAnsi="Times New Roman" w:cs="Times New Roman"/>
          <w:b/>
          <w:bCs/>
          <w:sz w:val="20"/>
          <w:szCs w:val="20"/>
        </w:rPr>
        <w:t>Project: Multi people detection using Deep learning</w:t>
      </w:r>
    </w:p>
    <w:p w14:paraId="4844BB75" w14:textId="77777777" w:rsidR="000676BC" w:rsidRPr="005B4256" w:rsidRDefault="000676BC" w:rsidP="000676BC">
      <w:pPr>
        <w:shd w:val="clear" w:color="auto" w:fill="FFFFFF"/>
        <w:spacing w:before="160" w:after="160" w:line="360" w:lineRule="auto"/>
        <w:rPr>
          <w:rFonts w:ascii="Times New Roman" w:hAnsi="Times New Roman" w:cs="Times New Roman"/>
          <w:sz w:val="20"/>
          <w:szCs w:val="20"/>
        </w:rPr>
      </w:pPr>
      <w:r w:rsidRPr="005B4256">
        <w:rPr>
          <w:rFonts w:ascii="Times New Roman" w:hAnsi="Times New Roman" w:cs="Times New Roman"/>
          <w:b/>
          <w:bCs/>
          <w:sz w:val="20"/>
          <w:szCs w:val="20"/>
        </w:rPr>
        <w:t>Duration</w:t>
      </w:r>
      <w:r w:rsidRPr="005B4256">
        <w:rPr>
          <w:rFonts w:ascii="Times New Roman" w:hAnsi="Times New Roman" w:cs="Times New Roman"/>
          <w:sz w:val="20"/>
          <w:szCs w:val="20"/>
        </w:rPr>
        <w:t>: 12 months</w:t>
      </w:r>
    </w:p>
    <w:p w14:paraId="0FD865CE" w14:textId="77777777" w:rsidR="000676BC" w:rsidRPr="005B4256" w:rsidRDefault="000676BC" w:rsidP="000676BC">
      <w:pPr>
        <w:shd w:val="clear" w:color="auto" w:fill="FFFFFF"/>
        <w:spacing w:before="160" w:after="160" w:line="360" w:lineRule="auto"/>
        <w:rPr>
          <w:rFonts w:ascii="Times New Roman" w:hAnsi="Times New Roman" w:cs="Times New Roman"/>
          <w:sz w:val="20"/>
          <w:szCs w:val="20"/>
        </w:rPr>
      </w:pPr>
      <w:r w:rsidRPr="005B4256">
        <w:rPr>
          <w:rFonts w:ascii="Times New Roman" w:hAnsi="Times New Roman" w:cs="Times New Roman"/>
          <w:b/>
          <w:bCs/>
          <w:sz w:val="20"/>
          <w:szCs w:val="20"/>
        </w:rPr>
        <w:t>Team Size</w:t>
      </w:r>
      <w:r w:rsidRPr="005B4256">
        <w:rPr>
          <w:rFonts w:ascii="Times New Roman" w:hAnsi="Times New Roman" w:cs="Times New Roman"/>
          <w:sz w:val="20"/>
          <w:szCs w:val="20"/>
        </w:rPr>
        <w:t>:  4</w:t>
      </w:r>
    </w:p>
    <w:p w14:paraId="7FEBC769" w14:textId="00C4638A" w:rsidR="000676BC" w:rsidRPr="005B4256" w:rsidRDefault="000676BC" w:rsidP="000676BC">
      <w:pPr>
        <w:shd w:val="clear" w:color="auto" w:fill="FFFFFF"/>
        <w:spacing w:before="160" w:after="160" w:line="435" w:lineRule="auto"/>
        <w:jc w:val="both"/>
        <w:rPr>
          <w:rFonts w:ascii="Times New Roman" w:hAnsi="Times New Roman" w:cs="Times New Roman"/>
          <w:sz w:val="20"/>
          <w:szCs w:val="20"/>
        </w:rPr>
      </w:pPr>
      <w:r w:rsidRPr="005B4256">
        <w:rPr>
          <w:rFonts w:ascii="Times New Roman" w:hAnsi="Times New Roman" w:cs="Times New Roman"/>
          <w:b/>
          <w:bCs/>
          <w:sz w:val="20"/>
          <w:szCs w:val="20"/>
        </w:rPr>
        <w:t>Descriptions:</w:t>
      </w:r>
      <w:r w:rsidRPr="005B4256">
        <w:rPr>
          <w:rFonts w:ascii="Times New Roman" w:hAnsi="Times New Roman" w:cs="Times New Roman"/>
          <w:sz w:val="20"/>
          <w:szCs w:val="20"/>
        </w:rPr>
        <w:t xml:space="preserve"> Aim of this study is to count the number of a specific 3D item in an image. The object recognition process, which is frequently carried out using two planar photos of the same thing taken from different perspectives, is a crucial intermediate step in the solution of the item counting problem. Counting individuals in images is essential for controlling crowds, transportation, and environmental wildlife. Instead of developing an object-specific algorithm, we offer a complete deep learning approach for generic people count- ing. The problem of general people counts is difficult. The reason why modern counting algorithms add more annotations to the final multi person count may be due to how difficult the challenge is.</w:t>
      </w:r>
    </w:p>
    <w:p w14:paraId="134E1630" w14:textId="77777777" w:rsidR="000676BC" w:rsidRPr="005B4256" w:rsidRDefault="000676BC" w:rsidP="000676BC">
      <w:pPr>
        <w:shd w:val="clear" w:color="auto" w:fill="FFFFFF"/>
        <w:spacing w:before="160" w:after="160" w:line="435" w:lineRule="auto"/>
        <w:jc w:val="both"/>
        <w:rPr>
          <w:rFonts w:ascii="Times New Roman" w:hAnsi="Times New Roman" w:cs="Times New Roman"/>
          <w:b/>
          <w:bCs/>
          <w:sz w:val="20"/>
          <w:szCs w:val="20"/>
        </w:rPr>
      </w:pPr>
      <w:r w:rsidRPr="005B4256">
        <w:rPr>
          <w:rFonts w:ascii="Times New Roman" w:hAnsi="Times New Roman" w:cs="Times New Roman"/>
          <w:b/>
          <w:bCs/>
          <w:sz w:val="20"/>
          <w:szCs w:val="20"/>
        </w:rPr>
        <w:t>Role:</w:t>
      </w:r>
    </w:p>
    <w:p w14:paraId="35B5D979" w14:textId="77777777" w:rsidR="000676BC" w:rsidRPr="005B4256" w:rsidRDefault="000676BC" w:rsidP="000676BC">
      <w:pPr>
        <w:shd w:val="clear" w:color="auto" w:fill="FFFFFF"/>
        <w:spacing w:before="160" w:after="160" w:line="435" w:lineRule="auto"/>
        <w:jc w:val="both"/>
        <w:rPr>
          <w:rFonts w:ascii="Times New Roman" w:hAnsi="Times New Roman" w:cs="Times New Roman"/>
          <w:b/>
          <w:bCs/>
          <w:sz w:val="20"/>
          <w:szCs w:val="20"/>
        </w:rPr>
      </w:pPr>
      <w:r w:rsidRPr="005B4256">
        <w:rPr>
          <w:rFonts w:ascii="Times New Roman" w:hAnsi="Times New Roman" w:cs="Times New Roman"/>
          <w:sz w:val="20"/>
          <w:szCs w:val="20"/>
        </w:rPr>
        <w:t>Team Player</w:t>
      </w:r>
    </w:p>
    <w:p w14:paraId="39E9600F" w14:textId="3640B0FD" w:rsidR="000676BC" w:rsidRPr="005B4256" w:rsidRDefault="000676BC" w:rsidP="000676BC">
      <w:pPr>
        <w:shd w:val="clear" w:color="auto" w:fill="FFFFFF"/>
        <w:spacing w:before="160" w:after="160" w:line="435" w:lineRule="auto"/>
        <w:jc w:val="both"/>
        <w:rPr>
          <w:rFonts w:ascii="Times New Roman" w:hAnsi="Times New Roman" w:cs="Times New Roman"/>
          <w:sz w:val="20"/>
          <w:szCs w:val="20"/>
        </w:rPr>
      </w:pPr>
      <w:r w:rsidRPr="005B4256">
        <w:rPr>
          <w:rFonts w:ascii="Times New Roman" w:hAnsi="Times New Roman" w:cs="Times New Roman"/>
          <w:sz w:val="20"/>
          <w:szCs w:val="20"/>
        </w:rPr>
        <w:t>Primary Developer with responsibility of core development and integration with database</w:t>
      </w:r>
    </w:p>
    <w:p w14:paraId="0A2AD387" w14:textId="2920B445" w:rsidR="005B4256" w:rsidRDefault="001900F8" w:rsidP="005B4256">
      <w:pPr>
        <w:rPr>
          <w:rFonts w:asciiTheme="majorBidi" w:hAnsiTheme="majorBidi" w:cstheme="majorBidi"/>
          <w:b/>
          <w:bCs/>
          <w:color w:val="6373BA"/>
          <w:sz w:val="24"/>
          <w:szCs w:val="24"/>
          <w:bdr w:val="single" w:sz="2" w:space="0" w:color="D9D9E3" w:frame="1"/>
          <w:lang w:eastAsia="en-IN"/>
        </w:rPr>
      </w:pPr>
      <w:r w:rsidRPr="00450932">
        <w:rPr>
          <w:rFonts w:asciiTheme="majorBidi" w:hAnsiTheme="majorBidi" w:cstheme="majorBidi"/>
          <w:b/>
          <w:bCs/>
          <w:color w:val="6373BA"/>
          <w:sz w:val="24"/>
          <w:szCs w:val="24"/>
          <w:bdr w:val="single" w:sz="2" w:space="0" w:color="D9D9E3" w:frame="1"/>
          <w:lang w:eastAsia="en-IN"/>
        </w:rPr>
        <w:t>Projects on Cloud:</w:t>
      </w:r>
    </w:p>
    <w:p w14:paraId="02AF385F" w14:textId="77777777" w:rsidR="00450932" w:rsidRPr="00450932" w:rsidRDefault="00450932" w:rsidP="005B4256">
      <w:pPr>
        <w:rPr>
          <w:rFonts w:asciiTheme="majorBidi" w:hAnsiTheme="majorBidi" w:cstheme="majorBidi"/>
          <w:b/>
          <w:bCs/>
          <w:color w:val="6373BA"/>
          <w:sz w:val="24"/>
          <w:szCs w:val="24"/>
          <w:bdr w:val="single" w:sz="2" w:space="0" w:color="D9D9E3" w:frame="1"/>
          <w:lang w:eastAsia="en-IN"/>
        </w:rPr>
      </w:pPr>
    </w:p>
    <w:p w14:paraId="1A8D70A9" w14:textId="2E9D4460" w:rsidR="001900F8" w:rsidRDefault="001900F8" w:rsidP="005B4256">
      <w:pPr>
        <w:rPr>
          <w:rFonts w:asciiTheme="majorBidi" w:hAnsiTheme="majorBidi" w:cstheme="majorBidi"/>
          <w:b/>
          <w:bCs/>
          <w:sz w:val="20"/>
          <w:szCs w:val="20"/>
          <w:bdr w:val="single" w:sz="2" w:space="0" w:color="D9D9E3" w:frame="1"/>
          <w:lang w:eastAsia="en-IN"/>
        </w:rPr>
      </w:pPr>
      <w:r>
        <w:rPr>
          <w:rFonts w:asciiTheme="majorBidi" w:hAnsiTheme="majorBidi" w:cstheme="majorBidi"/>
          <w:b/>
          <w:bCs/>
          <w:sz w:val="20"/>
          <w:szCs w:val="20"/>
          <w:bdr w:val="single" w:sz="2" w:space="0" w:color="D9D9E3" w:frame="1"/>
          <w:lang w:eastAsia="en-IN"/>
        </w:rPr>
        <w:t>Webhosting on aws with Wordpress &amp; RDS</w:t>
      </w:r>
    </w:p>
    <w:p w14:paraId="1B9CF23D" w14:textId="46974D0D" w:rsidR="001900F8" w:rsidRPr="00872FA7" w:rsidRDefault="001900F8" w:rsidP="005B4256">
      <w:pPr>
        <w:rPr>
          <w:rFonts w:asciiTheme="majorBidi" w:hAnsiTheme="majorBidi" w:cstheme="majorBidi"/>
          <w:sz w:val="20"/>
          <w:szCs w:val="20"/>
          <w:bdr w:val="single" w:sz="2" w:space="0" w:color="D9D9E3" w:frame="1"/>
          <w:lang w:eastAsia="en-IN"/>
        </w:rPr>
      </w:pPr>
      <w:r w:rsidRPr="00872FA7">
        <w:rPr>
          <w:rFonts w:asciiTheme="majorBidi" w:hAnsiTheme="majorBidi" w:cstheme="majorBidi"/>
          <w:sz w:val="20"/>
          <w:szCs w:val="20"/>
          <w:bdr w:val="single" w:sz="2" w:space="0" w:color="D9D9E3" w:frame="1"/>
          <w:lang w:eastAsia="en-IN"/>
        </w:rPr>
        <w:t xml:space="preserve">Launched ec2 instance and configured wordpress with rds managed mysql. </w:t>
      </w:r>
    </w:p>
    <w:p w14:paraId="5CBD2AD1" w14:textId="67DA6AB3" w:rsidR="001900F8" w:rsidRDefault="001900F8" w:rsidP="005B4256">
      <w:pPr>
        <w:rPr>
          <w:rFonts w:asciiTheme="majorBidi" w:hAnsiTheme="majorBidi" w:cstheme="majorBidi"/>
          <w:b/>
          <w:bCs/>
          <w:sz w:val="20"/>
          <w:szCs w:val="20"/>
          <w:bdr w:val="single" w:sz="2" w:space="0" w:color="D9D9E3" w:frame="1"/>
          <w:lang w:eastAsia="en-IN"/>
        </w:rPr>
      </w:pPr>
    </w:p>
    <w:p w14:paraId="41DB12E6" w14:textId="2069AA8A" w:rsidR="001900F8" w:rsidRDefault="001900F8" w:rsidP="005B4256">
      <w:pPr>
        <w:rPr>
          <w:rFonts w:asciiTheme="majorBidi" w:hAnsiTheme="majorBidi" w:cstheme="majorBidi"/>
          <w:b/>
          <w:bCs/>
          <w:sz w:val="20"/>
          <w:szCs w:val="20"/>
          <w:bdr w:val="single" w:sz="2" w:space="0" w:color="D9D9E3" w:frame="1"/>
          <w:lang w:eastAsia="en-IN"/>
        </w:rPr>
      </w:pPr>
      <w:r>
        <w:rPr>
          <w:rFonts w:asciiTheme="majorBidi" w:hAnsiTheme="majorBidi" w:cstheme="majorBidi"/>
          <w:b/>
          <w:bCs/>
          <w:sz w:val="20"/>
          <w:szCs w:val="20"/>
          <w:bdr w:val="single" w:sz="2" w:space="0" w:color="D9D9E3" w:frame="1"/>
          <w:lang w:eastAsia="en-IN"/>
        </w:rPr>
        <w:t>Deployed Jenkins on ec2 for setting up ci/cd pipeline</w:t>
      </w:r>
    </w:p>
    <w:p w14:paraId="32E83415" w14:textId="0C658FFB" w:rsidR="001900F8" w:rsidRPr="00872FA7" w:rsidRDefault="001900F8" w:rsidP="005B4256">
      <w:pPr>
        <w:rPr>
          <w:rFonts w:asciiTheme="majorBidi" w:hAnsiTheme="majorBidi" w:cstheme="majorBidi"/>
          <w:sz w:val="20"/>
          <w:szCs w:val="20"/>
          <w:bdr w:val="single" w:sz="2" w:space="0" w:color="D9D9E3" w:frame="1"/>
          <w:lang w:eastAsia="en-IN"/>
        </w:rPr>
      </w:pPr>
      <w:r w:rsidRPr="00872FA7">
        <w:rPr>
          <w:rFonts w:asciiTheme="majorBidi" w:hAnsiTheme="majorBidi" w:cstheme="majorBidi"/>
          <w:sz w:val="20"/>
          <w:szCs w:val="20"/>
          <w:bdr w:val="single" w:sz="2" w:space="0" w:color="D9D9E3" w:frame="1"/>
          <w:lang w:eastAsia="en-IN"/>
        </w:rPr>
        <w:t>Launched ec2 instance and installed jenkins and created a sample pipeline with jenkins</w:t>
      </w:r>
    </w:p>
    <w:p w14:paraId="1E861B51" w14:textId="77777777" w:rsidR="001900F8" w:rsidRDefault="001900F8" w:rsidP="005B4256">
      <w:pPr>
        <w:rPr>
          <w:rFonts w:asciiTheme="majorBidi" w:hAnsiTheme="majorBidi" w:cstheme="majorBidi"/>
          <w:b/>
          <w:bCs/>
          <w:sz w:val="20"/>
          <w:szCs w:val="20"/>
          <w:bdr w:val="single" w:sz="2" w:space="0" w:color="D9D9E3" w:frame="1"/>
          <w:lang w:eastAsia="en-IN"/>
        </w:rPr>
      </w:pPr>
    </w:p>
    <w:p w14:paraId="44C29798" w14:textId="327B669E" w:rsidR="001900F8" w:rsidRDefault="001900F8" w:rsidP="005B4256">
      <w:pPr>
        <w:rPr>
          <w:rFonts w:asciiTheme="majorBidi" w:hAnsiTheme="majorBidi" w:cstheme="majorBidi"/>
          <w:b/>
          <w:bCs/>
          <w:sz w:val="20"/>
          <w:szCs w:val="20"/>
          <w:bdr w:val="single" w:sz="2" w:space="0" w:color="D9D9E3" w:frame="1"/>
          <w:lang w:eastAsia="en-IN"/>
        </w:rPr>
      </w:pPr>
      <w:r>
        <w:rPr>
          <w:rFonts w:asciiTheme="majorBidi" w:hAnsiTheme="majorBidi" w:cstheme="majorBidi"/>
          <w:b/>
          <w:bCs/>
          <w:sz w:val="20"/>
          <w:szCs w:val="20"/>
          <w:bdr w:val="single" w:sz="2" w:space="0" w:color="D9D9E3" w:frame="1"/>
          <w:lang w:eastAsia="en-IN"/>
        </w:rPr>
        <w:t>Deployed 3 tier application on aws with alb, ec2 autoscaling and rds</w:t>
      </w:r>
    </w:p>
    <w:p w14:paraId="39F23E34" w14:textId="7C114E6C" w:rsidR="001900F8" w:rsidRDefault="00872FA7" w:rsidP="005B4256">
      <w:pPr>
        <w:rPr>
          <w:rFonts w:asciiTheme="majorBidi" w:hAnsiTheme="majorBidi" w:cstheme="majorBidi"/>
          <w:sz w:val="20"/>
          <w:szCs w:val="20"/>
          <w:bdr w:val="single" w:sz="2" w:space="0" w:color="D9D9E3" w:frame="1"/>
          <w:lang w:eastAsia="en-IN"/>
        </w:rPr>
      </w:pPr>
      <w:r w:rsidRPr="00872FA7">
        <w:rPr>
          <w:rFonts w:asciiTheme="majorBidi" w:hAnsiTheme="majorBidi" w:cstheme="majorBidi"/>
          <w:sz w:val="20"/>
          <w:szCs w:val="20"/>
          <w:bdr w:val="single" w:sz="2" w:space="0" w:color="D9D9E3" w:frame="1"/>
          <w:lang w:eastAsia="en-IN"/>
        </w:rPr>
        <w:t>Deployed java application on ec2 with autoscaling behind loadbalancer and configured application to connect with myql rds instance.</w:t>
      </w:r>
    </w:p>
    <w:p w14:paraId="5CCBF306" w14:textId="77777777" w:rsidR="00450932" w:rsidRDefault="00450932" w:rsidP="005B4256">
      <w:pPr>
        <w:rPr>
          <w:rFonts w:asciiTheme="majorBidi" w:hAnsiTheme="majorBidi" w:cstheme="majorBidi"/>
          <w:sz w:val="20"/>
          <w:szCs w:val="20"/>
          <w:bdr w:val="single" w:sz="2" w:space="0" w:color="D9D9E3" w:frame="1"/>
          <w:lang w:eastAsia="en-IN"/>
        </w:rPr>
      </w:pPr>
    </w:p>
    <w:p w14:paraId="35C194BB" w14:textId="64435042" w:rsidR="00450932" w:rsidRPr="00450932" w:rsidRDefault="00450932" w:rsidP="005B4256">
      <w:pPr>
        <w:rPr>
          <w:rFonts w:asciiTheme="majorBidi" w:hAnsiTheme="majorBidi" w:cstheme="majorBidi"/>
          <w:b/>
          <w:bCs/>
          <w:color w:val="6373BA"/>
          <w:sz w:val="24"/>
          <w:szCs w:val="24"/>
          <w:bdr w:val="single" w:sz="2" w:space="0" w:color="D9D9E3" w:frame="1"/>
          <w:lang w:eastAsia="en-IN"/>
        </w:rPr>
      </w:pPr>
      <w:r w:rsidRPr="00450932">
        <w:rPr>
          <w:rFonts w:asciiTheme="majorBidi" w:hAnsiTheme="majorBidi" w:cstheme="majorBidi"/>
          <w:b/>
          <w:bCs/>
          <w:color w:val="6373BA"/>
          <w:sz w:val="24"/>
          <w:szCs w:val="24"/>
          <w:bdr w:val="single" w:sz="2" w:space="0" w:color="D9D9E3" w:frame="1"/>
          <w:lang w:eastAsia="en-IN"/>
        </w:rPr>
        <w:t>AWS AND DevOps Skills:</w:t>
      </w:r>
    </w:p>
    <w:p w14:paraId="752B6986" w14:textId="5E4EE9FC" w:rsidR="001900F8" w:rsidRDefault="001900F8" w:rsidP="005B4256">
      <w:pPr>
        <w:rPr>
          <w:rFonts w:asciiTheme="majorBidi" w:hAnsiTheme="majorBidi" w:cstheme="majorBidi"/>
          <w:b/>
          <w:bCs/>
          <w:sz w:val="20"/>
          <w:szCs w:val="20"/>
          <w:lang w:eastAsia="en-IN"/>
        </w:rPr>
      </w:pPr>
    </w:p>
    <w:p w14:paraId="1272B13C"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EC2 and EBS Configuration</w:t>
      </w:r>
    </w:p>
    <w:p w14:paraId="55060670"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Launched a Linux EC2 instance.</w:t>
      </w:r>
    </w:p>
    <w:p w14:paraId="6331E701"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20 GB EBS volume, attached it to the EC2 instance, and resized the volume.</w:t>
      </w:r>
    </w:p>
    <w:p w14:paraId="13DEACB4" w14:textId="77777777" w:rsidR="00DE0567" w:rsidRPr="00DE0567" w:rsidRDefault="00DE0567" w:rsidP="00DE0567">
      <w:pPr>
        <w:rPr>
          <w:rFonts w:asciiTheme="majorBidi" w:hAnsiTheme="majorBidi" w:cstheme="majorBidi"/>
          <w:sz w:val="20"/>
          <w:szCs w:val="20"/>
          <w:lang w:eastAsia="en-IN"/>
        </w:rPr>
      </w:pPr>
    </w:p>
    <w:p w14:paraId="0C77F5EC"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EFS Integration with Multiple OS Instances</w:t>
      </w:r>
    </w:p>
    <w:p w14:paraId="71220911"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an EFS and connected it to three different EC2 instances with Ubuntu, Red Hat Linux, and Amazon Linux 2.</w:t>
      </w:r>
    </w:p>
    <w:p w14:paraId="4AE9EABC" w14:textId="77777777" w:rsidR="00DE0567" w:rsidRPr="00DE0567" w:rsidRDefault="00DE0567" w:rsidP="00DE0567">
      <w:pPr>
        <w:rPr>
          <w:rFonts w:asciiTheme="majorBidi" w:hAnsiTheme="majorBidi" w:cstheme="majorBidi"/>
          <w:sz w:val="20"/>
          <w:szCs w:val="20"/>
          <w:lang w:eastAsia="en-IN"/>
        </w:rPr>
      </w:pPr>
    </w:p>
    <w:p w14:paraId="3220F998" w14:textId="36140221"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Secured Web Servers on Linux for XYZ Corporation</w:t>
      </w:r>
    </w:p>
    <w:p w14:paraId="67C2409C"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Deployed Linux instances in us-east-1 and replicated them in us-west-2.</w:t>
      </w:r>
    </w:p>
    <w:p w14:paraId="22358DEB"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Built and managed web servers using AMI.</w:t>
      </w:r>
    </w:p>
    <w:p w14:paraId="7B9243C3"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and manipulated EBS volumes, ensuring data integrity and backup.</w:t>
      </w:r>
    </w:p>
    <w:p w14:paraId="29DA91CB" w14:textId="77777777" w:rsidR="00DE0567" w:rsidRPr="00DE0567" w:rsidRDefault="00DE0567" w:rsidP="00DE0567">
      <w:pPr>
        <w:rPr>
          <w:rFonts w:asciiTheme="majorBidi" w:hAnsiTheme="majorBidi" w:cstheme="majorBidi"/>
          <w:sz w:val="20"/>
          <w:szCs w:val="20"/>
          <w:lang w:eastAsia="en-IN"/>
        </w:rPr>
      </w:pPr>
    </w:p>
    <w:p w14:paraId="353E9669"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Load Balancer Transition</w:t>
      </w:r>
    </w:p>
    <w:p w14:paraId="3D1D1CAD"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Classic Load Balancer, registered EC2 instances, and migrated to an Application Load Balancer.</w:t>
      </w:r>
    </w:p>
    <w:p w14:paraId="4BF0B6A0" w14:textId="77777777" w:rsidR="00DE0567" w:rsidRPr="00DE0567" w:rsidRDefault="00DE0567" w:rsidP="00DE0567">
      <w:pPr>
        <w:rPr>
          <w:rFonts w:asciiTheme="majorBidi" w:hAnsiTheme="majorBidi" w:cstheme="majorBidi"/>
          <w:sz w:val="20"/>
          <w:szCs w:val="20"/>
          <w:lang w:eastAsia="en-IN"/>
        </w:rPr>
      </w:pPr>
    </w:p>
    <w:p w14:paraId="20E1ED38"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Auto Scaling Setup</w:t>
      </w:r>
    </w:p>
    <w:p w14:paraId="1656450E"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Web Server AMI with Apache 2 server.</w:t>
      </w:r>
    </w:p>
    <w:p w14:paraId="06A3D70C"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Configured Launch Configuration and Auto Scaling group for dynamic scaling.</w:t>
      </w:r>
    </w:p>
    <w:p w14:paraId="0EF985A4" w14:textId="77777777" w:rsidR="00DE0567" w:rsidRDefault="00DE0567" w:rsidP="00DE0567">
      <w:pPr>
        <w:rPr>
          <w:rFonts w:asciiTheme="majorBidi" w:hAnsiTheme="majorBidi" w:cstheme="majorBidi"/>
          <w:sz w:val="20"/>
          <w:szCs w:val="20"/>
          <w:lang w:eastAsia="en-IN"/>
        </w:rPr>
      </w:pPr>
    </w:p>
    <w:p w14:paraId="3260F83A" w14:textId="77777777" w:rsidR="00DE0567" w:rsidRDefault="00DE0567" w:rsidP="00DE0567">
      <w:pPr>
        <w:rPr>
          <w:rFonts w:asciiTheme="majorBidi" w:hAnsiTheme="majorBidi" w:cstheme="majorBidi"/>
          <w:sz w:val="20"/>
          <w:szCs w:val="20"/>
          <w:lang w:eastAsia="en-IN"/>
        </w:rPr>
      </w:pPr>
    </w:p>
    <w:p w14:paraId="50B12237" w14:textId="77777777" w:rsidR="00DE0567" w:rsidRPr="00DE0567" w:rsidRDefault="00DE0567" w:rsidP="00DE0567">
      <w:pPr>
        <w:rPr>
          <w:rFonts w:asciiTheme="majorBidi" w:hAnsiTheme="majorBidi" w:cstheme="majorBidi"/>
          <w:sz w:val="20"/>
          <w:szCs w:val="20"/>
          <w:lang w:eastAsia="en-IN"/>
        </w:rPr>
      </w:pPr>
    </w:p>
    <w:p w14:paraId="567D9A3C"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Route 53 Configuration</w:t>
      </w:r>
    </w:p>
    <w:p w14:paraId="2B92D673"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Utilized Route 53 Hosted Zone to route traffic to an EC2 instance with an Apache web server.</w:t>
      </w:r>
    </w:p>
    <w:p w14:paraId="11AF9F80" w14:textId="77777777" w:rsidR="00DE0567" w:rsidRPr="00DE0567" w:rsidRDefault="00DE0567" w:rsidP="00DE0567">
      <w:pPr>
        <w:rPr>
          <w:rFonts w:asciiTheme="majorBidi" w:hAnsiTheme="majorBidi" w:cstheme="majorBidi"/>
          <w:sz w:val="20"/>
          <w:szCs w:val="20"/>
          <w:lang w:eastAsia="en-IN"/>
        </w:rPr>
      </w:pPr>
    </w:p>
    <w:p w14:paraId="3B39CDC6"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AWS Migration for XYZ Corporation</w:t>
      </w:r>
    </w:p>
    <w:p w14:paraId="3397F029"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Managed scaling requirements using compute resources.</w:t>
      </w:r>
    </w:p>
    <w:p w14:paraId="66E51674"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Load Balancer for load distribution.</w:t>
      </w:r>
    </w:p>
    <w:p w14:paraId="7D9B5DDE"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Routed traffic to the company's domain.</w:t>
      </w:r>
    </w:p>
    <w:p w14:paraId="5DE6D751" w14:textId="77777777" w:rsidR="00DE0567" w:rsidRPr="00DE0567" w:rsidRDefault="00DE0567" w:rsidP="00DE0567">
      <w:pPr>
        <w:rPr>
          <w:rFonts w:asciiTheme="majorBidi" w:hAnsiTheme="majorBidi" w:cstheme="majorBidi"/>
          <w:sz w:val="20"/>
          <w:szCs w:val="20"/>
          <w:lang w:eastAsia="en-IN"/>
        </w:rPr>
      </w:pPr>
    </w:p>
    <w:p w14:paraId="4C6D05E8"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VPC Design and Setup</w:t>
      </w:r>
    </w:p>
    <w:p w14:paraId="0D8883A7"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VPC with 120.0.0.0/16 CIDR block.</w:t>
      </w:r>
    </w:p>
    <w:p w14:paraId="492F667F"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Configured public and private subnets, connected to NAT gateway for internet connectivity.</w:t>
      </w:r>
    </w:p>
    <w:p w14:paraId="3CAC4C98" w14:textId="77777777" w:rsidR="00DE0567" w:rsidRPr="00DE0567" w:rsidRDefault="00DE0567" w:rsidP="00DE0567">
      <w:pPr>
        <w:rPr>
          <w:rFonts w:asciiTheme="majorBidi" w:hAnsiTheme="majorBidi" w:cstheme="majorBidi"/>
          <w:sz w:val="20"/>
          <w:szCs w:val="20"/>
          <w:lang w:eastAsia="en-IN"/>
        </w:rPr>
      </w:pPr>
    </w:p>
    <w:p w14:paraId="3A7C0542"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VPC Peering and Security Groups</w:t>
      </w:r>
    </w:p>
    <w:p w14:paraId="42E276C4"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VPCs in different regions and established peering connections.</w:t>
      </w:r>
    </w:p>
    <w:p w14:paraId="04F3031D"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Implemented security groups to control access between instances.</w:t>
      </w:r>
    </w:p>
    <w:p w14:paraId="4C10BCB5" w14:textId="77777777" w:rsidR="00DE0567" w:rsidRPr="00DE0567" w:rsidRDefault="00DE0567" w:rsidP="00DE0567">
      <w:pPr>
        <w:rPr>
          <w:rFonts w:asciiTheme="majorBidi" w:hAnsiTheme="majorBidi" w:cstheme="majorBidi"/>
          <w:sz w:val="20"/>
          <w:szCs w:val="20"/>
          <w:lang w:eastAsia="en-IN"/>
        </w:rPr>
      </w:pPr>
    </w:p>
    <w:p w14:paraId="79CB3511"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VPC Endpoint and Security</w:t>
      </w:r>
    </w:p>
    <w:p w14:paraId="03BFBC99"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VPC Endpoint for an S3 bucket.</w:t>
      </w:r>
    </w:p>
    <w:p w14:paraId="4057E0D7" w14:textId="77777777" w:rsidR="00DE0567" w:rsidRPr="00DE0567" w:rsidRDefault="00DE0567" w:rsidP="00DE0567">
      <w:pPr>
        <w:rPr>
          <w:rFonts w:asciiTheme="majorBidi" w:hAnsiTheme="majorBidi" w:cstheme="majorBidi"/>
          <w:sz w:val="20"/>
          <w:szCs w:val="20"/>
          <w:lang w:eastAsia="en-IN"/>
        </w:rPr>
      </w:pPr>
    </w:p>
    <w:p w14:paraId="6DB2F0F4"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4-Tier Architecture for Production Network</w:t>
      </w:r>
    </w:p>
    <w:p w14:paraId="04D2A366"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Designed and built a 4-tier architecture for XYZ Corporation.</w:t>
      </w:r>
    </w:p>
    <w:p w14:paraId="1FD3431E"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subnets and launched instances with specific names.</w:t>
      </w:r>
    </w:p>
    <w:p w14:paraId="06C29F2F"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Implemented security groups and NACLs for access control.</w:t>
      </w:r>
    </w:p>
    <w:p w14:paraId="2D6745C4" w14:textId="77777777" w:rsidR="00DE0567" w:rsidRPr="00DE0567" w:rsidRDefault="00DE0567" w:rsidP="00DE0567">
      <w:pPr>
        <w:rPr>
          <w:rFonts w:asciiTheme="majorBidi" w:hAnsiTheme="majorBidi" w:cstheme="majorBidi"/>
          <w:sz w:val="20"/>
          <w:szCs w:val="20"/>
          <w:lang w:eastAsia="en-IN"/>
        </w:rPr>
      </w:pPr>
    </w:p>
    <w:p w14:paraId="736173E9"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2-Tier Architecture for Development Network</w:t>
      </w:r>
    </w:p>
    <w:p w14:paraId="7CA8A76E"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Designed and built a 2-tier architecture for the development network.</w:t>
      </w:r>
    </w:p>
    <w:p w14:paraId="6D2C157A"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Established peering connections between production and development networks.</w:t>
      </w:r>
    </w:p>
    <w:p w14:paraId="4F40E686"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Set up connections between DB subnets of both networks.</w:t>
      </w:r>
    </w:p>
    <w:p w14:paraId="18524E2D" w14:textId="77777777" w:rsidR="00DE0567" w:rsidRPr="00DE0567" w:rsidRDefault="00DE0567" w:rsidP="00DE0567">
      <w:pPr>
        <w:rPr>
          <w:rFonts w:asciiTheme="majorBidi" w:hAnsiTheme="majorBidi" w:cstheme="majorBidi"/>
          <w:sz w:val="20"/>
          <w:szCs w:val="20"/>
          <w:lang w:eastAsia="en-IN"/>
        </w:rPr>
      </w:pPr>
    </w:p>
    <w:p w14:paraId="07D8909A"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S3 Bucket Management</w:t>
      </w:r>
    </w:p>
    <w:p w14:paraId="1A302955"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an S3 bucket.</w:t>
      </w:r>
    </w:p>
    <w:p w14:paraId="44AE5CFF"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Enabled versioning and configured a static website host.</w:t>
      </w:r>
    </w:p>
    <w:p w14:paraId="70328889"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Implemented lifecycle rules for data transition and expiration.</w:t>
      </w:r>
    </w:p>
    <w:p w14:paraId="65AD137D" w14:textId="77777777" w:rsidR="00DE0567" w:rsidRPr="00DE0567" w:rsidRDefault="00DE0567" w:rsidP="00DE0567">
      <w:pPr>
        <w:rPr>
          <w:rFonts w:asciiTheme="majorBidi" w:hAnsiTheme="majorBidi" w:cstheme="majorBidi"/>
          <w:sz w:val="20"/>
          <w:szCs w:val="20"/>
          <w:lang w:eastAsia="en-IN"/>
        </w:rPr>
      </w:pPr>
    </w:p>
    <w:p w14:paraId="5DACF12B"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Database Services</w:t>
      </w:r>
    </w:p>
    <w:p w14:paraId="4EACF322"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RDS MariaDB and Amazon Aurora databases.</w:t>
      </w:r>
    </w:p>
    <w:p w14:paraId="5BF84A7F"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 xml:space="preserve">Set up DynamoDB table and performed backup operations. </w:t>
      </w:r>
    </w:p>
    <w:p w14:paraId="5F4EE099"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Configured and queried data in Redshift Data Warehouse.</w:t>
      </w:r>
    </w:p>
    <w:p w14:paraId="73C8792C" w14:textId="77777777" w:rsidR="00DE0567" w:rsidRPr="00DE0567" w:rsidRDefault="00DE0567" w:rsidP="00DE0567">
      <w:pPr>
        <w:rPr>
          <w:rFonts w:asciiTheme="majorBidi" w:hAnsiTheme="majorBidi" w:cstheme="majorBidi"/>
          <w:sz w:val="20"/>
          <w:szCs w:val="20"/>
          <w:lang w:eastAsia="en-IN"/>
        </w:rPr>
      </w:pPr>
    </w:p>
    <w:p w14:paraId="700B2E16"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XYZ Corporation Database Architecture</w:t>
      </w:r>
    </w:p>
    <w:p w14:paraId="77F40065"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Built a highly scalable database with automated backup.</w:t>
      </w:r>
    </w:p>
    <w:p w14:paraId="66C00D03"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Designed a database architecture for cross-region data access.</w:t>
      </w:r>
    </w:p>
    <w:p w14:paraId="70C022B3"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Established a database architecture for near real-time analysis.</w:t>
      </w:r>
    </w:p>
    <w:p w14:paraId="06CF669B" w14:textId="77777777" w:rsidR="00DE0567" w:rsidRPr="00DE0567" w:rsidRDefault="00DE0567" w:rsidP="00DE0567">
      <w:pPr>
        <w:rPr>
          <w:rFonts w:asciiTheme="majorBidi" w:hAnsiTheme="majorBidi" w:cstheme="majorBidi"/>
          <w:sz w:val="20"/>
          <w:szCs w:val="20"/>
          <w:lang w:eastAsia="en-IN"/>
        </w:rPr>
      </w:pPr>
    </w:p>
    <w:p w14:paraId="16001B79"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CloudFormation and SNS Integration</w:t>
      </w:r>
    </w:p>
    <w:p w14:paraId="1D2AC0E8"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CloudFormation templates for S3 bucket and VPC with a public subnet.</w:t>
      </w:r>
    </w:p>
    <w:p w14:paraId="0C3756DB"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Added SNS notifications to the CloudFormation stack creation process.</w:t>
      </w:r>
    </w:p>
    <w:p w14:paraId="5FE104CA" w14:textId="77777777" w:rsidR="00DE0567" w:rsidRPr="00DE0567" w:rsidRDefault="00DE0567" w:rsidP="00DE0567">
      <w:pPr>
        <w:rPr>
          <w:rFonts w:asciiTheme="majorBidi" w:hAnsiTheme="majorBidi" w:cstheme="majorBidi"/>
          <w:sz w:val="20"/>
          <w:szCs w:val="20"/>
          <w:lang w:eastAsia="en-IN"/>
        </w:rPr>
      </w:pPr>
    </w:p>
    <w:p w14:paraId="420BC97A"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SQS and SES Integration</w:t>
      </w:r>
    </w:p>
    <w:p w14:paraId="593D36D1"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FIFO SQS Queue and tested message sending.</w:t>
      </w:r>
    </w:p>
    <w:p w14:paraId="1C6CE68A"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Registered an email in SES and sent a test mail.</w:t>
      </w:r>
    </w:p>
    <w:p w14:paraId="47AE58B4" w14:textId="77777777" w:rsidR="00DE0567" w:rsidRPr="00DE0567" w:rsidRDefault="00DE0567" w:rsidP="00DE0567">
      <w:pPr>
        <w:rPr>
          <w:rFonts w:asciiTheme="majorBidi" w:hAnsiTheme="majorBidi" w:cstheme="majorBidi"/>
          <w:sz w:val="20"/>
          <w:szCs w:val="20"/>
          <w:lang w:eastAsia="en-IN"/>
        </w:rPr>
      </w:pPr>
    </w:p>
    <w:p w14:paraId="18D50437"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Git Workflow Management</w:t>
      </w:r>
    </w:p>
    <w:p w14:paraId="3F0F81C8"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Implemented various Git assignments, including branching, merging, and workflow architecture.</w:t>
      </w:r>
    </w:p>
    <w:p w14:paraId="061406A1" w14:textId="77777777" w:rsidR="00DE0567" w:rsidRPr="00DE0567" w:rsidRDefault="00DE0567" w:rsidP="00DE0567">
      <w:pPr>
        <w:rPr>
          <w:rFonts w:asciiTheme="majorBidi" w:hAnsiTheme="majorBidi" w:cstheme="majorBidi"/>
          <w:sz w:val="20"/>
          <w:szCs w:val="20"/>
          <w:lang w:eastAsia="en-IN"/>
        </w:rPr>
      </w:pPr>
    </w:p>
    <w:p w14:paraId="50F29A4A"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Ansible Configuration and Deployment</w:t>
      </w:r>
    </w:p>
    <w:p w14:paraId="0615F169"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Set up an Ansible cluster with node configurations.</w:t>
      </w:r>
    </w:p>
    <w:p w14:paraId="12DB0B89"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Executed Ansible playbooks for tasks such as Java and MySQL installation.</w:t>
      </w:r>
    </w:p>
    <w:p w14:paraId="785637B2"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Ansible roles for Apache2 and Nginx installation.</w:t>
      </w:r>
    </w:p>
    <w:p w14:paraId="78FF5BE5" w14:textId="77777777" w:rsidR="00DE0567" w:rsidRDefault="00DE0567" w:rsidP="00DE0567">
      <w:pPr>
        <w:rPr>
          <w:rFonts w:asciiTheme="majorBidi" w:hAnsiTheme="majorBidi" w:cstheme="majorBidi"/>
          <w:sz w:val="20"/>
          <w:szCs w:val="20"/>
          <w:lang w:eastAsia="en-IN"/>
        </w:rPr>
      </w:pPr>
    </w:p>
    <w:p w14:paraId="6EB4C0C7" w14:textId="77777777" w:rsidR="00DE0567" w:rsidRPr="00DE0567" w:rsidRDefault="00DE0567" w:rsidP="00DE0567">
      <w:pPr>
        <w:rPr>
          <w:rFonts w:asciiTheme="majorBidi" w:hAnsiTheme="majorBidi" w:cstheme="majorBidi"/>
          <w:sz w:val="20"/>
          <w:szCs w:val="20"/>
          <w:lang w:eastAsia="en-IN"/>
        </w:rPr>
      </w:pPr>
    </w:p>
    <w:p w14:paraId="1EA398F5"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Lambda and Elastic Beanstalk Implementation</w:t>
      </w:r>
    </w:p>
    <w:p w14:paraId="052FBB0F"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Python Lambda function triggered by SQS.</w:t>
      </w:r>
    </w:p>
    <w:p w14:paraId="1327EFF1"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Launched an Elastic Beanstalk environment with a PHP runtime and deployed a PHP file.</w:t>
      </w:r>
    </w:p>
    <w:p w14:paraId="719EEE3A" w14:textId="77777777" w:rsidR="00DE0567" w:rsidRPr="00DE0567" w:rsidRDefault="00DE0567" w:rsidP="00DE0567">
      <w:pPr>
        <w:rPr>
          <w:rFonts w:asciiTheme="majorBidi" w:hAnsiTheme="majorBidi" w:cstheme="majorBidi"/>
          <w:sz w:val="20"/>
          <w:szCs w:val="20"/>
          <w:lang w:eastAsia="en-IN"/>
        </w:rPr>
      </w:pPr>
    </w:p>
    <w:p w14:paraId="7E2C9A95"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OpsWorks Stack Deployment</w:t>
      </w:r>
    </w:p>
    <w:p w14:paraId="10334283"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an OpsWorks stack, started instances, and deployed an application.</w:t>
      </w:r>
    </w:p>
    <w:p w14:paraId="198B6326"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Added more instances, made code changes, and ensured updates reflected across all instances.</w:t>
      </w:r>
    </w:p>
    <w:p w14:paraId="4661A9E6" w14:textId="77777777" w:rsidR="00DE0567" w:rsidRPr="00DE0567" w:rsidRDefault="00DE0567" w:rsidP="00DE0567">
      <w:pPr>
        <w:rPr>
          <w:rFonts w:asciiTheme="majorBidi" w:hAnsiTheme="majorBidi" w:cstheme="majorBidi"/>
          <w:sz w:val="20"/>
          <w:szCs w:val="20"/>
          <w:lang w:eastAsia="en-IN"/>
        </w:rPr>
      </w:pPr>
    </w:p>
    <w:p w14:paraId="13676E31"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IAM User and Role Configuration</w:t>
      </w:r>
    </w:p>
    <w:p w14:paraId="01FB08EC"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IAM users and groups.</w:t>
      </w:r>
    </w:p>
    <w:p w14:paraId="16920547"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Configured policies for EC2, S3, RDS, CloudWatch, and Billing.</w:t>
      </w:r>
    </w:p>
    <w:p w14:paraId="7AE12977"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IAM roles with specific access for certain users.</w:t>
      </w:r>
    </w:p>
    <w:p w14:paraId="76CA7B15" w14:textId="77777777" w:rsidR="00DE0567" w:rsidRPr="00DE0567" w:rsidRDefault="00DE0567" w:rsidP="00DE0567">
      <w:pPr>
        <w:rPr>
          <w:rFonts w:asciiTheme="majorBidi" w:hAnsiTheme="majorBidi" w:cstheme="majorBidi"/>
          <w:sz w:val="20"/>
          <w:szCs w:val="20"/>
          <w:lang w:eastAsia="en-IN"/>
        </w:rPr>
      </w:pPr>
    </w:p>
    <w:p w14:paraId="2B00C5AC"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CloudWatch Dashboard and Alarms</w:t>
      </w:r>
    </w:p>
    <w:p w14:paraId="57AC32AC"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CloudWatch dashboard for monitoring CPU utilization and network metrics.</w:t>
      </w:r>
    </w:p>
    <w:p w14:paraId="0420CC80"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Set up CloudWatch Billing and CPU utilization alarms with SNS notifications.</w:t>
      </w:r>
    </w:p>
    <w:p w14:paraId="5A521825" w14:textId="77777777" w:rsidR="00DE0567" w:rsidRPr="00DE0567" w:rsidRDefault="00DE0567" w:rsidP="00DE0567">
      <w:pPr>
        <w:rPr>
          <w:rFonts w:asciiTheme="majorBidi" w:hAnsiTheme="majorBidi" w:cstheme="majorBidi"/>
          <w:sz w:val="20"/>
          <w:szCs w:val="20"/>
          <w:lang w:eastAsia="en-IN"/>
        </w:rPr>
      </w:pPr>
    </w:p>
    <w:p w14:paraId="79520012"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Lambda Function and Elastic Beanstalk for XYZ Organization</w:t>
      </w:r>
    </w:p>
    <w:p w14:paraId="59D9ADDF"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Beanstalk environment for hosting a custom PHP application.</w:t>
      </w:r>
    </w:p>
    <w:p w14:paraId="0EF01D41"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Uploaded an updated PHP file to the Beanstalk environment.</w:t>
      </w:r>
    </w:p>
    <w:p w14:paraId="2C9F06E7"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Lambda function triggered by S3 bucket object creation.</w:t>
      </w:r>
    </w:p>
    <w:p w14:paraId="6BD89FE9"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Launched an OpsWorks stack hosting a Hello World HTML page.</w:t>
      </w:r>
    </w:p>
    <w:p w14:paraId="1B9D7190" w14:textId="77777777" w:rsidR="00DE0567" w:rsidRPr="00DE0567" w:rsidRDefault="00DE0567" w:rsidP="00DE0567">
      <w:pPr>
        <w:rPr>
          <w:rFonts w:asciiTheme="majorBidi" w:hAnsiTheme="majorBidi" w:cstheme="majorBidi"/>
          <w:sz w:val="20"/>
          <w:szCs w:val="20"/>
          <w:lang w:eastAsia="en-IN"/>
        </w:rPr>
      </w:pPr>
    </w:p>
    <w:p w14:paraId="707B9F3C"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GIT Workflow Architecture for XYZ Corporation</w:t>
      </w:r>
    </w:p>
    <w:p w14:paraId="5198A8B9"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Proposed a Git workflow architecture for monthly releases.</w:t>
      </w:r>
    </w:p>
    <w:p w14:paraId="688D98A5"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Simulated the workflow with pseudo code files and branches on GitHub.</w:t>
      </w:r>
    </w:p>
    <w:p w14:paraId="4719BC38" w14:textId="77777777" w:rsidR="00DE0567" w:rsidRPr="00DE0567" w:rsidRDefault="00DE0567" w:rsidP="00DE0567">
      <w:pPr>
        <w:rPr>
          <w:rFonts w:asciiTheme="majorBidi" w:hAnsiTheme="majorBidi" w:cstheme="majorBidi"/>
          <w:sz w:val="20"/>
          <w:szCs w:val="20"/>
          <w:lang w:eastAsia="en-IN"/>
        </w:rPr>
      </w:pPr>
    </w:p>
    <w:p w14:paraId="1B25F12C"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Ansible Scripting and Role Management</w:t>
      </w:r>
    </w:p>
    <w:p w14:paraId="19A1E8CC"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Configured Ansible scripts to install Java on one node and MySQL on another.</w:t>
      </w:r>
    </w:p>
    <w:p w14:paraId="736C9C58"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Ansible roles for text addition, Apache2, and Nginx installation.</w:t>
      </w:r>
    </w:p>
    <w:p w14:paraId="2FBDF8BA" w14:textId="77777777" w:rsidR="00DE0567" w:rsidRPr="00DE0567" w:rsidRDefault="00DE0567" w:rsidP="00DE0567">
      <w:pPr>
        <w:rPr>
          <w:rFonts w:asciiTheme="majorBidi" w:hAnsiTheme="majorBidi" w:cstheme="majorBidi"/>
          <w:sz w:val="20"/>
          <w:szCs w:val="20"/>
          <w:lang w:eastAsia="en-IN"/>
        </w:rPr>
      </w:pPr>
    </w:p>
    <w:p w14:paraId="28B6CBB0"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XYZ Corporation 3-Tier Architecture</w:t>
      </w:r>
    </w:p>
    <w:p w14:paraId="07B0F230"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a 3-tier architecture for XYZ Corporation with web, application, and DB tiers.</w:t>
      </w:r>
    </w:p>
    <w:p w14:paraId="2A47C759"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Set up Route 53 hosted zone and directed traffic to the EC2 instance.</w:t>
      </w:r>
    </w:p>
    <w:p w14:paraId="1EB765BE"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Ensured the deletion of the stack doesn't affect the RDS DB instance.</w:t>
      </w:r>
    </w:p>
    <w:p w14:paraId="44256E4A" w14:textId="77777777" w:rsidR="00DE0567" w:rsidRPr="00DE0567" w:rsidRDefault="00DE0567" w:rsidP="00DE0567">
      <w:pPr>
        <w:rPr>
          <w:rFonts w:asciiTheme="majorBidi" w:hAnsiTheme="majorBidi" w:cstheme="majorBidi"/>
          <w:sz w:val="20"/>
          <w:szCs w:val="20"/>
          <w:lang w:eastAsia="en-IN"/>
        </w:rPr>
      </w:pPr>
    </w:p>
    <w:p w14:paraId="7CC6FDA4"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IAM User and Group Permissions for XYZ Corporation</w:t>
      </w:r>
    </w:p>
    <w:p w14:paraId="78FD71B0"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Created IAM users and groups with specific permissions for EC2 instance management.</w:t>
      </w:r>
    </w:p>
    <w:p w14:paraId="2DFF698B"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Assigned permissions for VPC, Subnets, NACL, security groups, and RDS instance creation.</w:t>
      </w:r>
    </w:p>
    <w:p w14:paraId="3A80D608" w14:textId="77777777" w:rsid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Explored security options for resource protection.</w:t>
      </w:r>
    </w:p>
    <w:p w14:paraId="3498A9F3" w14:textId="77777777" w:rsidR="00DE0567" w:rsidRPr="00DE0567" w:rsidRDefault="00DE0567" w:rsidP="00DE0567">
      <w:pPr>
        <w:rPr>
          <w:rFonts w:asciiTheme="majorBidi" w:hAnsiTheme="majorBidi" w:cstheme="majorBidi"/>
          <w:sz w:val="20"/>
          <w:szCs w:val="20"/>
          <w:lang w:eastAsia="en-IN"/>
        </w:rPr>
      </w:pPr>
    </w:p>
    <w:p w14:paraId="7B9FD741" w14:textId="77777777" w:rsidR="00DE0567" w:rsidRPr="00DE0567" w:rsidRDefault="00DE0567" w:rsidP="00DE0567">
      <w:pPr>
        <w:rPr>
          <w:rFonts w:asciiTheme="majorBidi" w:hAnsiTheme="majorBidi" w:cstheme="majorBidi"/>
          <w:b/>
          <w:bCs/>
          <w:sz w:val="20"/>
          <w:szCs w:val="20"/>
          <w:lang w:eastAsia="en-IN"/>
        </w:rPr>
      </w:pPr>
      <w:r w:rsidRPr="00DE0567">
        <w:rPr>
          <w:rFonts w:asciiTheme="majorBidi" w:hAnsiTheme="majorBidi" w:cstheme="majorBidi"/>
          <w:b/>
          <w:bCs/>
          <w:sz w:val="20"/>
          <w:szCs w:val="20"/>
          <w:lang w:eastAsia="en-IN"/>
        </w:rPr>
        <w:t>Git Workflow Implementation using Gitflow</w:t>
      </w:r>
    </w:p>
    <w:p w14:paraId="3E11DD76" w14:textId="77777777" w:rsidR="00DE0567" w:rsidRPr="00DE0567" w:rsidRDefault="00DE0567" w:rsidP="00DE0567">
      <w:pPr>
        <w:rPr>
          <w:rFonts w:asciiTheme="majorBidi" w:hAnsiTheme="majorBidi" w:cstheme="majorBidi"/>
          <w:sz w:val="20"/>
          <w:szCs w:val="20"/>
          <w:lang w:eastAsia="en-IN"/>
        </w:rPr>
      </w:pPr>
      <w:r w:rsidRPr="00DE0567">
        <w:rPr>
          <w:rFonts w:asciiTheme="majorBidi" w:hAnsiTheme="majorBidi" w:cstheme="majorBidi"/>
          <w:sz w:val="20"/>
          <w:szCs w:val="20"/>
          <w:lang w:eastAsia="en-IN"/>
        </w:rPr>
        <w:t>Implemented a Gitflow workflow architecture with master, develop, and feature branches.</w:t>
      </w:r>
    </w:p>
    <w:p w14:paraId="4E69D3A7" w14:textId="77777777" w:rsidR="00DE0567" w:rsidRPr="00DE0567" w:rsidRDefault="00DE0567" w:rsidP="00DE0567">
      <w:pPr>
        <w:rPr>
          <w:rFonts w:asciiTheme="majorBidi" w:hAnsiTheme="majorBidi" w:cstheme="majorBidi"/>
          <w:lang w:eastAsia="en-IN"/>
        </w:rPr>
      </w:pPr>
      <w:r w:rsidRPr="00DE0567">
        <w:rPr>
          <w:rFonts w:asciiTheme="majorBidi" w:hAnsiTheme="majorBidi" w:cstheme="majorBidi"/>
          <w:sz w:val="20"/>
          <w:szCs w:val="20"/>
          <w:lang w:eastAsia="en-IN"/>
        </w:rPr>
        <w:t>Simulated feature branch development, merging, and hotfix using Git commands.</w:t>
      </w:r>
    </w:p>
    <w:p w14:paraId="123FC583" w14:textId="77777777" w:rsidR="00273A52" w:rsidRDefault="00273A52" w:rsidP="005B4256">
      <w:pPr>
        <w:rPr>
          <w:rFonts w:asciiTheme="majorBidi" w:hAnsiTheme="majorBidi" w:cstheme="majorBidi"/>
          <w:sz w:val="20"/>
          <w:szCs w:val="20"/>
          <w:lang w:eastAsia="en-IN"/>
        </w:rPr>
      </w:pPr>
    </w:p>
    <w:p w14:paraId="7DD07283" w14:textId="1EDD107F" w:rsidR="00273A52" w:rsidRPr="00BB05C9" w:rsidRDefault="00273A52" w:rsidP="00273A52">
      <w:pPr>
        <w:rPr>
          <w:rFonts w:asciiTheme="majorBidi" w:hAnsiTheme="majorBidi" w:cstheme="majorBidi"/>
          <w:b/>
          <w:bCs/>
          <w:color w:val="6373BA"/>
          <w:sz w:val="24"/>
          <w:szCs w:val="24"/>
          <w:lang w:eastAsia="en-IN"/>
        </w:rPr>
      </w:pPr>
      <w:r w:rsidRPr="00BB05C9">
        <w:rPr>
          <w:rFonts w:asciiTheme="majorBidi" w:hAnsiTheme="majorBidi" w:cstheme="majorBidi"/>
          <w:b/>
          <w:bCs/>
          <w:color w:val="6373BA"/>
          <w:sz w:val="24"/>
          <w:szCs w:val="24"/>
          <w:lang w:eastAsia="en-IN"/>
        </w:rPr>
        <w:t>Internship Task Done</w:t>
      </w:r>
      <w:r w:rsidR="001F69FF" w:rsidRPr="00BB05C9">
        <w:rPr>
          <w:rFonts w:asciiTheme="majorBidi" w:hAnsiTheme="majorBidi" w:cstheme="majorBidi"/>
          <w:b/>
          <w:bCs/>
          <w:color w:val="6373BA"/>
          <w:sz w:val="24"/>
          <w:szCs w:val="24"/>
          <w:lang w:eastAsia="en-IN"/>
        </w:rPr>
        <w:t>:</w:t>
      </w:r>
    </w:p>
    <w:p w14:paraId="40C5FF94" w14:textId="0A9CD681" w:rsidR="00273A52" w:rsidRPr="00273A52" w:rsidRDefault="00273A52" w:rsidP="00273A52">
      <w:pPr>
        <w:rPr>
          <w:rFonts w:asciiTheme="majorBidi" w:hAnsiTheme="majorBidi" w:cstheme="majorBidi"/>
          <w:sz w:val="20"/>
          <w:szCs w:val="20"/>
          <w:lang w:eastAsia="en-IN"/>
        </w:rPr>
      </w:pPr>
      <w:r w:rsidRPr="00273A52">
        <w:rPr>
          <w:rFonts w:asciiTheme="majorBidi" w:hAnsiTheme="majorBidi" w:cstheme="majorBidi"/>
          <w:b/>
          <w:bCs/>
          <w:sz w:val="20"/>
          <w:szCs w:val="20"/>
          <w:lang w:eastAsia="en-IN"/>
        </w:rPr>
        <w:t>Task</w:t>
      </w:r>
      <w:r w:rsidRPr="00273A52">
        <w:rPr>
          <w:rFonts w:asciiTheme="majorBidi" w:hAnsiTheme="majorBidi" w:cstheme="majorBidi"/>
          <w:sz w:val="20"/>
          <w:szCs w:val="20"/>
          <w:lang w:eastAsia="en-IN"/>
        </w:rPr>
        <w:t xml:space="preserve"> </w:t>
      </w:r>
      <w:r w:rsidRPr="00273A52">
        <w:rPr>
          <w:rFonts w:asciiTheme="majorBidi" w:hAnsiTheme="majorBidi" w:cstheme="majorBidi"/>
          <w:b/>
          <w:bCs/>
          <w:sz w:val="20"/>
          <w:szCs w:val="20"/>
          <w:lang w:eastAsia="en-IN"/>
        </w:rPr>
        <w:t xml:space="preserve">1 </w:t>
      </w:r>
      <w:r w:rsidRPr="00273A52">
        <w:rPr>
          <w:rFonts w:asciiTheme="majorBidi" w:hAnsiTheme="majorBidi" w:cstheme="majorBidi"/>
          <w:sz w:val="20"/>
          <w:szCs w:val="20"/>
          <w:lang w:eastAsia="en-IN"/>
        </w:rPr>
        <w:t>Install snipe-it in</w:t>
      </w:r>
      <w:r w:rsidRPr="00DE0567">
        <w:rPr>
          <w:rFonts w:asciiTheme="majorBidi" w:hAnsiTheme="majorBidi" w:cstheme="majorBidi"/>
          <w:b/>
          <w:bCs/>
          <w:sz w:val="20"/>
          <w:szCs w:val="20"/>
          <w:lang w:eastAsia="en-IN"/>
        </w:rPr>
        <w:t xml:space="preserve"> </w:t>
      </w:r>
      <w:r w:rsidR="001F69FF" w:rsidRPr="00DE0567">
        <w:rPr>
          <w:rFonts w:asciiTheme="majorBidi" w:hAnsiTheme="majorBidi" w:cstheme="majorBidi"/>
          <w:b/>
          <w:bCs/>
          <w:sz w:val="20"/>
          <w:szCs w:val="20"/>
          <w:lang w:eastAsia="en-IN"/>
        </w:rPr>
        <w:t>Azure</w:t>
      </w:r>
      <w:r w:rsidR="001F69FF">
        <w:rPr>
          <w:rFonts w:asciiTheme="majorBidi" w:hAnsiTheme="majorBidi" w:cstheme="majorBidi"/>
          <w:sz w:val="20"/>
          <w:szCs w:val="20"/>
          <w:lang w:eastAsia="en-IN"/>
        </w:rPr>
        <w:t xml:space="preserve"> VM</w:t>
      </w:r>
      <w:r w:rsidRPr="00273A52">
        <w:rPr>
          <w:rFonts w:asciiTheme="majorBidi" w:hAnsiTheme="majorBidi" w:cstheme="majorBidi"/>
          <w:sz w:val="20"/>
          <w:szCs w:val="20"/>
          <w:lang w:eastAsia="en-IN"/>
        </w:rPr>
        <w:t xml:space="preserve"> manually</w:t>
      </w:r>
    </w:p>
    <w:p w14:paraId="06EAB180" w14:textId="01FA532B" w:rsidR="00273A52" w:rsidRPr="001F69FF" w:rsidRDefault="00273A52" w:rsidP="001F69FF">
      <w:pPr>
        <w:rPr>
          <w:rFonts w:asciiTheme="majorBidi" w:hAnsiTheme="majorBidi" w:cstheme="majorBidi"/>
          <w:b/>
          <w:bCs/>
          <w:sz w:val="20"/>
          <w:szCs w:val="20"/>
          <w:lang w:eastAsia="en-IN"/>
        </w:rPr>
      </w:pPr>
      <w:r w:rsidRPr="00273A52">
        <w:rPr>
          <w:rFonts w:asciiTheme="majorBidi" w:hAnsiTheme="majorBidi" w:cstheme="majorBidi"/>
          <w:b/>
          <w:bCs/>
          <w:sz w:val="20"/>
          <w:szCs w:val="20"/>
          <w:lang w:eastAsia="en-IN"/>
        </w:rPr>
        <w:t>Task 2</w:t>
      </w:r>
      <w:r w:rsidRPr="00273A52">
        <w:rPr>
          <w:rFonts w:asciiTheme="majorBidi" w:hAnsiTheme="majorBidi" w:cstheme="majorBidi"/>
          <w:sz w:val="20"/>
          <w:szCs w:val="20"/>
          <w:lang w:eastAsia="en-IN"/>
        </w:rPr>
        <w:t xml:space="preserve"> Automation of snipe-it application using </w:t>
      </w:r>
      <w:r w:rsidR="001F69FF" w:rsidRPr="009512DE">
        <w:rPr>
          <w:rFonts w:asciiTheme="majorBidi" w:hAnsiTheme="majorBidi" w:cstheme="majorBidi"/>
          <w:b/>
          <w:bCs/>
          <w:sz w:val="20"/>
          <w:szCs w:val="20"/>
          <w:lang w:eastAsia="en-IN"/>
        </w:rPr>
        <w:t>T</w:t>
      </w:r>
      <w:r w:rsidRPr="009512DE">
        <w:rPr>
          <w:rFonts w:asciiTheme="majorBidi" w:hAnsiTheme="majorBidi" w:cstheme="majorBidi"/>
          <w:b/>
          <w:bCs/>
          <w:sz w:val="20"/>
          <w:szCs w:val="20"/>
          <w:lang w:eastAsia="en-IN"/>
        </w:rPr>
        <w:t>erraform</w:t>
      </w:r>
    </w:p>
    <w:p w14:paraId="74A84214" w14:textId="126E38F9" w:rsidR="00273A52" w:rsidRPr="00273A52" w:rsidRDefault="00273A52" w:rsidP="00273A52">
      <w:pPr>
        <w:rPr>
          <w:rFonts w:asciiTheme="majorBidi" w:hAnsiTheme="majorBidi" w:cstheme="majorBidi"/>
          <w:sz w:val="20"/>
          <w:szCs w:val="20"/>
          <w:lang w:eastAsia="en-IN"/>
        </w:rPr>
      </w:pPr>
      <w:r w:rsidRPr="00273A52">
        <w:rPr>
          <w:rFonts w:asciiTheme="majorBidi" w:hAnsiTheme="majorBidi" w:cstheme="majorBidi"/>
          <w:b/>
          <w:bCs/>
          <w:sz w:val="20"/>
          <w:szCs w:val="20"/>
          <w:lang w:eastAsia="en-IN"/>
        </w:rPr>
        <w:t xml:space="preserve">Task </w:t>
      </w:r>
      <w:r w:rsidR="001F69FF">
        <w:rPr>
          <w:rFonts w:asciiTheme="majorBidi" w:hAnsiTheme="majorBidi" w:cstheme="majorBidi"/>
          <w:b/>
          <w:bCs/>
          <w:sz w:val="20"/>
          <w:szCs w:val="20"/>
          <w:lang w:eastAsia="en-IN"/>
        </w:rPr>
        <w:t>3</w:t>
      </w:r>
      <w:r w:rsidRPr="00273A52">
        <w:rPr>
          <w:rFonts w:asciiTheme="majorBidi" w:hAnsiTheme="majorBidi" w:cstheme="majorBidi"/>
          <w:sz w:val="20"/>
          <w:szCs w:val="20"/>
          <w:lang w:eastAsia="en-IN"/>
        </w:rPr>
        <w:t xml:space="preserve"> Install Strapi cms manually in</w:t>
      </w:r>
      <w:r w:rsidRPr="00DE0567">
        <w:rPr>
          <w:rFonts w:asciiTheme="majorBidi" w:hAnsiTheme="majorBidi" w:cstheme="majorBidi"/>
          <w:b/>
          <w:bCs/>
          <w:sz w:val="20"/>
          <w:szCs w:val="20"/>
          <w:lang w:eastAsia="en-IN"/>
        </w:rPr>
        <w:t xml:space="preserve"> Azure</w:t>
      </w:r>
      <w:r w:rsidRPr="00273A52">
        <w:rPr>
          <w:rFonts w:asciiTheme="majorBidi" w:hAnsiTheme="majorBidi" w:cstheme="majorBidi"/>
          <w:sz w:val="20"/>
          <w:szCs w:val="20"/>
          <w:lang w:eastAsia="en-IN"/>
        </w:rPr>
        <w:t xml:space="preserve"> VM</w:t>
      </w:r>
    </w:p>
    <w:p w14:paraId="25D7ECE2" w14:textId="1024A5FA" w:rsidR="00273A52" w:rsidRDefault="00273A52" w:rsidP="00273A52">
      <w:pPr>
        <w:rPr>
          <w:rFonts w:asciiTheme="majorBidi" w:hAnsiTheme="majorBidi" w:cstheme="majorBidi"/>
          <w:sz w:val="20"/>
          <w:szCs w:val="20"/>
          <w:lang w:eastAsia="en-IN"/>
        </w:rPr>
      </w:pPr>
      <w:r w:rsidRPr="00273A52">
        <w:rPr>
          <w:rFonts w:asciiTheme="majorBidi" w:hAnsiTheme="majorBidi" w:cstheme="majorBidi"/>
          <w:b/>
          <w:bCs/>
          <w:sz w:val="20"/>
          <w:szCs w:val="20"/>
          <w:lang w:eastAsia="en-IN"/>
        </w:rPr>
        <w:t>Task 4</w:t>
      </w:r>
      <w:r w:rsidRPr="00273A52">
        <w:rPr>
          <w:rFonts w:asciiTheme="majorBidi" w:hAnsiTheme="majorBidi" w:cstheme="majorBidi"/>
          <w:sz w:val="20"/>
          <w:szCs w:val="20"/>
          <w:lang w:eastAsia="en-IN"/>
        </w:rPr>
        <w:t xml:space="preserve"> Automate installation for strapi using</w:t>
      </w:r>
      <w:r w:rsidRPr="009512DE">
        <w:rPr>
          <w:rFonts w:asciiTheme="majorBidi" w:hAnsiTheme="majorBidi" w:cstheme="majorBidi"/>
          <w:b/>
          <w:bCs/>
          <w:sz w:val="20"/>
          <w:szCs w:val="20"/>
          <w:lang w:eastAsia="en-IN"/>
        </w:rPr>
        <w:t xml:space="preserve"> </w:t>
      </w:r>
      <w:r w:rsidR="001F69FF" w:rsidRPr="009512DE">
        <w:rPr>
          <w:rFonts w:asciiTheme="majorBidi" w:hAnsiTheme="majorBidi" w:cstheme="majorBidi"/>
          <w:b/>
          <w:bCs/>
          <w:sz w:val="20"/>
          <w:szCs w:val="20"/>
          <w:lang w:eastAsia="en-IN"/>
        </w:rPr>
        <w:t>T</w:t>
      </w:r>
      <w:r w:rsidRPr="009512DE">
        <w:rPr>
          <w:rFonts w:asciiTheme="majorBidi" w:hAnsiTheme="majorBidi" w:cstheme="majorBidi"/>
          <w:b/>
          <w:bCs/>
          <w:sz w:val="20"/>
          <w:szCs w:val="20"/>
          <w:lang w:eastAsia="en-IN"/>
        </w:rPr>
        <w:t>erraform</w:t>
      </w:r>
    </w:p>
    <w:p w14:paraId="16815777" w14:textId="77777777" w:rsidR="00273A52" w:rsidRDefault="00273A52" w:rsidP="00273A52">
      <w:pPr>
        <w:rPr>
          <w:rFonts w:asciiTheme="majorBidi" w:hAnsiTheme="majorBidi" w:cstheme="majorBidi"/>
          <w:sz w:val="20"/>
          <w:szCs w:val="20"/>
          <w:lang w:eastAsia="en-IN"/>
        </w:rPr>
      </w:pPr>
      <w:r>
        <w:rPr>
          <w:rFonts w:asciiTheme="majorBidi" w:hAnsiTheme="majorBidi" w:cstheme="majorBidi"/>
          <w:sz w:val="20"/>
          <w:szCs w:val="20"/>
          <w:lang w:eastAsia="en-IN"/>
        </w:rPr>
        <w:t xml:space="preserve">  </w:t>
      </w:r>
    </w:p>
    <w:p w14:paraId="0414A45B" w14:textId="3BC52DF8" w:rsidR="000676BC" w:rsidRPr="00273A52" w:rsidRDefault="000676BC" w:rsidP="00273A52">
      <w:pPr>
        <w:rPr>
          <w:rFonts w:asciiTheme="majorBidi" w:hAnsiTheme="majorBidi" w:cstheme="majorBidi"/>
          <w:sz w:val="20"/>
          <w:szCs w:val="20"/>
          <w:lang w:eastAsia="en-IN"/>
        </w:rPr>
      </w:pPr>
      <w:r w:rsidRPr="005B4256">
        <w:rPr>
          <w:rFonts w:ascii="Times New Roman" w:hAnsi="Times New Roman" w:cs="Times New Roman"/>
          <w:sz w:val="20"/>
          <w:szCs w:val="20"/>
        </w:rPr>
        <w:t>I hereby declare that all above information is in correct with fact or truth up to my knowledge and I bear the responsibilities for the correctness of the above mention particulars.</w:t>
      </w:r>
    </w:p>
    <w:p w14:paraId="26F1F2B4" w14:textId="4A09A285" w:rsidR="000676BC" w:rsidRPr="005B4256" w:rsidRDefault="000676BC" w:rsidP="000676BC">
      <w:pPr>
        <w:spacing w:before="221" w:line="271" w:lineRule="auto"/>
        <w:ind w:left="110"/>
        <w:rPr>
          <w:rFonts w:ascii="Times New Roman" w:hAnsi="Times New Roman" w:cs="Times New Roman"/>
          <w:sz w:val="20"/>
          <w:szCs w:val="20"/>
        </w:rPr>
      </w:pPr>
      <w:r w:rsidRPr="005B4256">
        <w:rPr>
          <w:rFonts w:ascii="Times New Roman" w:hAnsi="Times New Roman" w:cs="Times New Roman"/>
          <w:sz w:val="20"/>
          <w:szCs w:val="20"/>
        </w:rPr>
        <w:t>Date: 0</w:t>
      </w:r>
      <w:r w:rsidR="005B4256">
        <w:rPr>
          <w:rFonts w:ascii="Times New Roman" w:hAnsi="Times New Roman" w:cs="Times New Roman"/>
          <w:sz w:val="20"/>
          <w:szCs w:val="20"/>
        </w:rPr>
        <w:t>8</w:t>
      </w:r>
      <w:r w:rsidRPr="005B4256">
        <w:rPr>
          <w:rFonts w:ascii="Times New Roman" w:hAnsi="Times New Roman" w:cs="Times New Roman"/>
          <w:sz w:val="20"/>
          <w:szCs w:val="20"/>
        </w:rPr>
        <w:t>/</w:t>
      </w:r>
      <w:r w:rsidR="005B4256">
        <w:rPr>
          <w:rFonts w:ascii="Times New Roman" w:hAnsi="Times New Roman" w:cs="Times New Roman"/>
          <w:sz w:val="20"/>
          <w:szCs w:val="20"/>
        </w:rPr>
        <w:t>10</w:t>
      </w:r>
      <w:r w:rsidRPr="005B4256">
        <w:rPr>
          <w:rFonts w:ascii="Times New Roman" w:hAnsi="Times New Roman" w:cs="Times New Roman"/>
          <w:sz w:val="20"/>
          <w:szCs w:val="20"/>
        </w:rPr>
        <w:t>/2023</w:t>
      </w:r>
    </w:p>
    <w:p w14:paraId="5689E21A" w14:textId="2A24B4BF" w:rsidR="000676BC" w:rsidRPr="005B4256" w:rsidRDefault="000676BC" w:rsidP="005B4256">
      <w:pPr>
        <w:spacing w:before="221" w:line="271" w:lineRule="auto"/>
        <w:ind w:left="110"/>
        <w:rPr>
          <w:rFonts w:ascii="Times New Roman" w:hAnsi="Times New Roman" w:cs="Times New Roman"/>
          <w:sz w:val="20"/>
          <w:szCs w:val="20"/>
        </w:rPr>
      </w:pPr>
      <w:r w:rsidRPr="005B4256">
        <w:rPr>
          <w:rFonts w:ascii="Times New Roman" w:hAnsi="Times New Roman" w:cs="Times New Roman"/>
          <w:sz w:val="20"/>
          <w:szCs w:val="20"/>
        </w:rPr>
        <w:t>F</w:t>
      </w:r>
      <w:r w:rsidR="005B4256">
        <w:rPr>
          <w:rFonts w:ascii="Times New Roman" w:hAnsi="Times New Roman" w:cs="Times New Roman"/>
          <w:sz w:val="20"/>
          <w:szCs w:val="20"/>
        </w:rPr>
        <w:t>aizan Bardolia</w:t>
      </w:r>
      <w:r w:rsidRPr="005B4256">
        <w:rPr>
          <w:rFonts w:ascii="Times New Roman" w:hAnsi="Times New Roman" w:cs="Times New Roman"/>
          <w:sz w:val="20"/>
          <w:szCs w:val="20"/>
        </w:rPr>
        <w:t xml:space="preserve"> </w:t>
      </w:r>
    </w:p>
    <w:sectPr w:rsidR="000676BC" w:rsidRPr="005B4256" w:rsidSect="000C45FF">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CC403" w14:textId="77777777" w:rsidR="002B654A" w:rsidRDefault="002B654A" w:rsidP="000C45FF">
      <w:r>
        <w:separator/>
      </w:r>
    </w:p>
  </w:endnote>
  <w:endnote w:type="continuationSeparator" w:id="0">
    <w:p w14:paraId="1DB53621" w14:textId="77777777" w:rsidR="002B654A" w:rsidRDefault="002B654A"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688E4" w14:textId="77777777" w:rsidR="002B654A" w:rsidRDefault="002B654A" w:rsidP="000C45FF">
      <w:r>
        <w:separator/>
      </w:r>
    </w:p>
  </w:footnote>
  <w:footnote w:type="continuationSeparator" w:id="0">
    <w:p w14:paraId="72D6F75C" w14:textId="77777777" w:rsidR="002B654A" w:rsidRDefault="002B654A"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1C56" w14:textId="77777777" w:rsidR="000C45FF" w:rsidRDefault="000C45FF">
    <w:pPr>
      <w:pStyle w:val="Header"/>
    </w:pPr>
    <w:r>
      <w:rPr>
        <w:noProof/>
      </w:rPr>
      <w:drawing>
        <wp:anchor distT="0" distB="0" distL="114300" distR="114300" simplePos="0" relativeHeight="251658240" behindDoc="1" locked="0" layoutInCell="1" allowOverlap="1" wp14:anchorId="7297AD9C" wp14:editId="3FEC3441">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84F09"/>
    <w:multiLevelType w:val="hybridMultilevel"/>
    <w:tmpl w:val="8996E046"/>
    <w:lvl w:ilvl="0" w:tplc="82463EA2">
      <w:numFmt w:val="bullet"/>
      <w:lvlText w:val="-"/>
      <w:lvlJc w:val="left"/>
      <w:pPr>
        <w:ind w:left="110" w:hanging="149"/>
      </w:pPr>
      <w:rPr>
        <w:rFonts w:ascii="Times New Roman" w:eastAsia="Times New Roman" w:hAnsi="Times New Roman" w:cs="Times New Roman" w:hint="default"/>
        <w:w w:val="102"/>
        <w:sz w:val="25"/>
        <w:szCs w:val="25"/>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E97B7C"/>
    <w:multiLevelType w:val="multilevel"/>
    <w:tmpl w:val="49F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2A2A51"/>
    <w:multiLevelType w:val="hybridMultilevel"/>
    <w:tmpl w:val="3D869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F83769"/>
    <w:multiLevelType w:val="hybridMultilevel"/>
    <w:tmpl w:val="DDA244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2361B32"/>
    <w:multiLevelType w:val="hybridMultilevel"/>
    <w:tmpl w:val="E2D0C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F27A9D"/>
    <w:multiLevelType w:val="hybridMultilevel"/>
    <w:tmpl w:val="BABAE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5A1887"/>
    <w:multiLevelType w:val="hybridMultilevel"/>
    <w:tmpl w:val="4E7EA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330908">
    <w:abstractNumId w:val="5"/>
  </w:num>
  <w:num w:numId="2" w16cid:durableId="537665838">
    <w:abstractNumId w:val="0"/>
  </w:num>
  <w:num w:numId="3" w16cid:durableId="1107654880">
    <w:abstractNumId w:val="1"/>
  </w:num>
  <w:num w:numId="4" w16cid:durableId="1031497436">
    <w:abstractNumId w:val="3"/>
  </w:num>
  <w:num w:numId="5" w16cid:durableId="2098944024">
    <w:abstractNumId w:val="2"/>
  </w:num>
  <w:num w:numId="6" w16cid:durableId="1717268025">
    <w:abstractNumId w:val="4"/>
  </w:num>
  <w:num w:numId="7" w16cid:durableId="7774566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8E"/>
    <w:rsid w:val="00036450"/>
    <w:rsid w:val="0006456D"/>
    <w:rsid w:val="000676BC"/>
    <w:rsid w:val="00094499"/>
    <w:rsid w:val="000C45FF"/>
    <w:rsid w:val="000E3FD1"/>
    <w:rsid w:val="00112054"/>
    <w:rsid w:val="001317D8"/>
    <w:rsid w:val="001525E1"/>
    <w:rsid w:val="001750CC"/>
    <w:rsid w:val="001779A0"/>
    <w:rsid w:val="00180329"/>
    <w:rsid w:val="0019001F"/>
    <w:rsid w:val="001900F8"/>
    <w:rsid w:val="001A74A5"/>
    <w:rsid w:val="001B2ABD"/>
    <w:rsid w:val="001E0391"/>
    <w:rsid w:val="001E1759"/>
    <w:rsid w:val="001F1ECC"/>
    <w:rsid w:val="001F69FF"/>
    <w:rsid w:val="00231E89"/>
    <w:rsid w:val="002400EB"/>
    <w:rsid w:val="00256CF7"/>
    <w:rsid w:val="00273A52"/>
    <w:rsid w:val="00281FD5"/>
    <w:rsid w:val="002B654A"/>
    <w:rsid w:val="0030481B"/>
    <w:rsid w:val="003156FC"/>
    <w:rsid w:val="003254B5"/>
    <w:rsid w:val="00337A77"/>
    <w:rsid w:val="0037121F"/>
    <w:rsid w:val="003910D8"/>
    <w:rsid w:val="003A6B7D"/>
    <w:rsid w:val="003B06CA"/>
    <w:rsid w:val="004071FC"/>
    <w:rsid w:val="00416D72"/>
    <w:rsid w:val="00445947"/>
    <w:rsid w:val="00450932"/>
    <w:rsid w:val="004813B3"/>
    <w:rsid w:val="00496591"/>
    <w:rsid w:val="0049782F"/>
    <w:rsid w:val="004C432E"/>
    <w:rsid w:val="004C63E4"/>
    <w:rsid w:val="004D3011"/>
    <w:rsid w:val="005262AC"/>
    <w:rsid w:val="005742D2"/>
    <w:rsid w:val="005B4256"/>
    <w:rsid w:val="005E39D5"/>
    <w:rsid w:val="00600670"/>
    <w:rsid w:val="00607705"/>
    <w:rsid w:val="0062123A"/>
    <w:rsid w:val="00646E75"/>
    <w:rsid w:val="006771D0"/>
    <w:rsid w:val="00715FCB"/>
    <w:rsid w:val="00743101"/>
    <w:rsid w:val="007473B0"/>
    <w:rsid w:val="00764C9F"/>
    <w:rsid w:val="007775E1"/>
    <w:rsid w:val="007867A0"/>
    <w:rsid w:val="007927F5"/>
    <w:rsid w:val="007C368E"/>
    <w:rsid w:val="007D3763"/>
    <w:rsid w:val="00802CA0"/>
    <w:rsid w:val="00872FA7"/>
    <w:rsid w:val="00884A4D"/>
    <w:rsid w:val="008A636B"/>
    <w:rsid w:val="009260CD"/>
    <w:rsid w:val="0092679C"/>
    <w:rsid w:val="00940A66"/>
    <w:rsid w:val="009512DE"/>
    <w:rsid w:val="00952C25"/>
    <w:rsid w:val="0097033C"/>
    <w:rsid w:val="00975C6C"/>
    <w:rsid w:val="009C5414"/>
    <w:rsid w:val="009D58E4"/>
    <w:rsid w:val="00A2118D"/>
    <w:rsid w:val="00A22E83"/>
    <w:rsid w:val="00AA0204"/>
    <w:rsid w:val="00AD0A50"/>
    <w:rsid w:val="00AD76E2"/>
    <w:rsid w:val="00B20152"/>
    <w:rsid w:val="00B359E4"/>
    <w:rsid w:val="00B41F30"/>
    <w:rsid w:val="00B57D98"/>
    <w:rsid w:val="00B70850"/>
    <w:rsid w:val="00BB05C9"/>
    <w:rsid w:val="00BD2989"/>
    <w:rsid w:val="00C066B6"/>
    <w:rsid w:val="00C37BA1"/>
    <w:rsid w:val="00C4674C"/>
    <w:rsid w:val="00C506CF"/>
    <w:rsid w:val="00C72BED"/>
    <w:rsid w:val="00C9578B"/>
    <w:rsid w:val="00CB0055"/>
    <w:rsid w:val="00D04DD9"/>
    <w:rsid w:val="00D2522B"/>
    <w:rsid w:val="00D422DE"/>
    <w:rsid w:val="00D5459D"/>
    <w:rsid w:val="00DA1F4D"/>
    <w:rsid w:val="00DD172A"/>
    <w:rsid w:val="00DE0567"/>
    <w:rsid w:val="00E25A26"/>
    <w:rsid w:val="00E4381A"/>
    <w:rsid w:val="00E45E0B"/>
    <w:rsid w:val="00E55D74"/>
    <w:rsid w:val="00F60274"/>
    <w:rsid w:val="00F67156"/>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7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1"/>
    <w:qFormat/>
    <w:rsid w:val="007C368E"/>
    <w:pPr>
      <w:spacing w:line="276" w:lineRule="auto"/>
      <w:ind w:left="720"/>
      <w:contextualSpacing/>
    </w:pPr>
    <w:rPr>
      <w:rFonts w:ascii="Arial" w:eastAsia="Arial" w:hAnsi="Arial" w:cs="Arial"/>
      <w:sz w:val="22"/>
      <w:lang w:val="en" w:eastAsia="en-IN"/>
    </w:rPr>
  </w:style>
  <w:style w:type="paragraph" w:styleId="BodyText">
    <w:name w:val="Body Text"/>
    <w:basedOn w:val="Normal"/>
    <w:link w:val="BodyTextChar"/>
    <w:uiPriority w:val="1"/>
    <w:qFormat/>
    <w:rsid w:val="007C368E"/>
    <w:pPr>
      <w:spacing w:before="37"/>
    </w:pPr>
    <w:rPr>
      <w:rFonts w:ascii="Times New Roman" w:eastAsia="Times New Roman" w:hAnsi="Times New Roman" w:cs="Times New Roman"/>
      <w:sz w:val="25"/>
      <w:szCs w:val="25"/>
      <w:lang w:val="en-IN" w:eastAsia="en-GB"/>
    </w:rPr>
  </w:style>
  <w:style w:type="character" w:customStyle="1" w:styleId="BodyTextChar">
    <w:name w:val="Body Text Char"/>
    <w:basedOn w:val="DefaultParagraphFont"/>
    <w:link w:val="BodyText"/>
    <w:uiPriority w:val="1"/>
    <w:rsid w:val="007C368E"/>
    <w:rPr>
      <w:rFonts w:ascii="Times New Roman" w:eastAsia="Times New Roman" w:hAnsi="Times New Roman" w:cs="Times New Roman"/>
      <w:sz w:val="25"/>
      <w:szCs w:val="25"/>
      <w:lang w:val="en-IN" w:eastAsia="en-GB"/>
    </w:rPr>
  </w:style>
  <w:style w:type="table" w:customStyle="1" w:styleId="1">
    <w:name w:val="1"/>
    <w:basedOn w:val="TableNormal"/>
    <w:rsid w:val="000676BC"/>
    <w:pPr>
      <w:spacing w:line="276" w:lineRule="auto"/>
    </w:pPr>
    <w:rPr>
      <w:rFonts w:ascii="Arial" w:eastAsia="Arial" w:hAnsi="Arial" w:cs="Arial"/>
      <w:sz w:val="22"/>
      <w:szCs w:val="22"/>
      <w:lang w:val="en" w:eastAsia="en-IN"/>
    </w:rPr>
    <w:tblPr>
      <w:tblStyleRowBandSize w:val="1"/>
      <w:tblStyleColBandSize w:val="1"/>
      <w:tblCellMar>
        <w:left w:w="0" w:type="dxa"/>
        <w:right w:w="0" w:type="dxa"/>
      </w:tblCellMar>
    </w:tblPr>
  </w:style>
  <w:style w:type="paragraph" w:styleId="NormalWeb">
    <w:name w:val="Normal (Web)"/>
    <w:basedOn w:val="Normal"/>
    <w:uiPriority w:val="99"/>
    <w:semiHidden/>
    <w:unhideWhenUsed/>
    <w:rsid w:val="00273A52"/>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4431">
      <w:bodyDiv w:val="1"/>
      <w:marLeft w:val="0"/>
      <w:marRight w:val="0"/>
      <w:marTop w:val="0"/>
      <w:marBottom w:val="0"/>
      <w:divBdr>
        <w:top w:val="none" w:sz="0" w:space="0" w:color="auto"/>
        <w:left w:val="none" w:sz="0" w:space="0" w:color="auto"/>
        <w:bottom w:val="none" w:sz="0" w:space="0" w:color="auto"/>
        <w:right w:val="none" w:sz="0" w:space="0" w:color="auto"/>
      </w:divBdr>
    </w:div>
    <w:div w:id="411850177">
      <w:bodyDiv w:val="1"/>
      <w:marLeft w:val="0"/>
      <w:marRight w:val="0"/>
      <w:marTop w:val="0"/>
      <w:marBottom w:val="0"/>
      <w:divBdr>
        <w:top w:val="none" w:sz="0" w:space="0" w:color="auto"/>
        <w:left w:val="none" w:sz="0" w:space="0" w:color="auto"/>
        <w:bottom w:val="none" w:sz="0" w:space="0" w:color="auto"/>
        <w:right w:val="none" w:sz="0" w:space="0" w:color="auto"/>
      </w:divBdr>
    </w:div>
    <w:div w:id="900680169">
      <w:bodyDiv w:val="1"/>
      <w:marLeft w:val="0"/>
      <w:marRight w:val="0"/>
      <w:marTop w:val="0"/>
      <w:marBottom w:val="0"/>
      <w:divBdr>
        <w:top w:val="none" w:sz="0" w:space="0" w:color="auto"/>
        <w:left w:val="none" w:sz="0" w:space="0" w:color="auto"/>
        <w:bottom w:val="none" w:sz="0" w:space="0" w:color="auto"/>
        <w:right w:val="none" w:sz="0" w:space="0" w:color="auto"/>
      </w:divBdr>
    </w:div>
    <w:div w:id="2101637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izan\AppData\Local\Microsoft\Office\16.0\DTS\en-IN%7bDBD8FED3-C8C1-4122-B848-1AA651E58CE8%7d\%7b032D7311-780B-46E4-B806-F7E28F60D21F%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34D229A6324A3B8657D40255BFE925"/>
        <w:category>
          <w:name w:val="General"/>
          <w:gallery w:val="placeholder"/>
        </w:category>
        <w:types>
          <w:type w:val="bbPlcHdr"/>
        </w:types>
        <w:behaviors>
          <w:behavior w:val="content"/>
        </w:behaviors>
        <w:guid w:val="{77318E42-5A39-4D2A-AA63-F6C6BB7C95FE}"/>
      </w:docPartPr>
      <w:docPartBody>
        <w:p w:rsidR="00000000" w:rsidRDefault="00D4307D" w:rsidP="00D4307D">
          <w:pPr>
            <w:pStyle w:val="3D34D229A6324A3B8657D40255BFE925"/>
          </w:pPr>
          <w:r w:rsidRPr="00D5459D">
            <w:t>Profile</w:t>
          </w:r>
        </w:p>
      </w:docPartBody>
    </w:docPart>
    <w:docPart>
      <w:docPartPr>
        <w:name w:val="46216C0DA7C84F3694923B937D688C0C"/>
        <w:category>
          <w:name w:val="General"/>
          <w:gallery w:val="placeholder"/>
        </w:category>
        <w:types>
          <w:type w:val="bbPlcHdr"/>
        </w:types>
        <w:behaviors>
          <w:behavior w:val="content"/>
        </w:behaviors>
        <w:guid w:val="{A40D005D-35CD-421B-A6EE-7A96044541BE}"/>
      </w:docPartPr>
      <w:docPartBody>
        <w:p w:rsidR="00000000" w:rsidRDefault="00D4307D" w:rsidP="00D4307D">
          <w:pPr>
            <w:pStyle w:val="46216C0DA7C84F3694923B937D688C0C"/>
          </w:pPr>
          <w:r w:rsidRPr="00CB0055">
            <w:t>Contact</w:t>
          </w:r>
        </w:p>
      </w:docPartBody>
    </w:docPart>
    <w:docPart>
      <w:docPartPr>
        <w:name w:val="1B3C3D754C104800B8655C4E51F67873"/>
        <w:category>
          <w:name w:val="General"/>
          <w:gallery w:val="placeholder"/>
        </w:category>
        <w:types>
          <w:type w:val="bbPlcHdr"/>
        </w:types>
        <w:behaviors>
          <w:behavior w:val="content"/>
        </w:behaviors>
        <w:guid w:val="{498A7AE7-B5AC-4AB4-B2E0-9A2761D7FC57}"/>
      </w:docPartPr>
      <w:docPartBody>
        <w:p w:rsidR="00000000" w:rsidRDefault="00D4307D" w:rsidP="00D4307D">
          <w:pPr>
            <w:pStyle w:val="1B3C3D754C104800B8655C4E51F67873"/>
          </w:pPr>
          <w:r w:rsidRPr="004D3011">
            <w:t>PHONE:</w:t>
          </w:r>
        </w:p>
      </w:docPartBody>
    </w:docPart>
    <w:docPart>
      <w:docPartPr>
        <w:name w:val="8A0D4BD39AD44995803C36420643CBFC"/>
        <w:category>
          <w:name w:val="General"/>
          <w:gallery w:val="placeholder"/>
        </w:category>
        <w:types>
          <w:type w:val="bbPlcHdr"/>
        </w:types>
        <w:behaviors>
          <w:behavior w:val="content"/>
        </w:behaviors>
        <w:guid w:val="{CFCCA7D5-88B9-4DF5-897D-90272429CED2}"/>
      </w:docPartPr>
      <w:docPartBody>
        <w:p w:rsidR="00000000" w:rsidRDefault="00D4307D" w:rsidP="00D4307D">
          <w:pPr>
            <w:pStyle w:val="8A0D4BD39AD44995803C36420643CBFC"/>
          </w:pPr>
          <w:r w:rsidRPr="004D3011">
            <w:t>EMAIL:</w:t>
          </w:r>
        </w:p>
      </w:docPartBody>
    </w:docPart>
    <w:docPart>
      <w:docPartPr>
        <w:name w:val="D7A1BACE747B43C3A2EFF828E138038A"/>
        <w:category>
          <w:name w:val="General"/>
          <w:gallery w:val="placeholder"/>
        </w:category>
        <w:types>
          <w:type w:val="bbPlcHdr"/>
        </w:types>
        <w:behaviors>
          <w:behavior w:val="content"/>
        </w:behaviors>
        <w:guid w:val="{931FF0C4-18C3-44BA-9940-5F32BD00B84A}"/>
      </w:docPartPr>
      <w:docPartBody>
        <w:p w:rsidR="00000000" w:rsidRDefault="00D4307D" w:rsidP="00D4307D">
          <w:pPr>
            <w:pStyle w:val="D7A1BACE747B43C3A2EFF828E138038A"/>
          </w:pPr>
          <w:r w:rsidRPr="00CB0055">
            <w:t>Hobbies</w:t>
          </w:r>
        </w:p>
      </w:docPartBody>
    </w:docPart>
    <w:docPart>
      <w:docPartPr>
        <w:name w:val="3FD91C355E4E4DE9B2A766E84CCA582F"/>
        <w:category>
          <w:name w:val="General"/>
          <w:gallery w:val="placeholder"/>
        </w:category>
        <w:types>
          <w:type w:val="bbPlcHdr"/>
        </w:types>
        <w:behaviors>
          <w:behavior w:val="content"/>
        </w:behaviors>
        <w:guid w:val="{F390E06B-D18E-4593-AC5A-63C1A198CEEA}"/>
      </w:docPartPr>
      <w:docPartBody>
        <w:p w:rsidR="00000000" w:rsidRDefault="00D4307D" w:rsidP="00D4307D">
          <w:pPr>
            <w:pStyle w:val="3FD91C355E4E4DE9B2A766E84CCA582F"/>
          </w:pPr>
          <w:r w:rsidRPr="00036450">
            <w:t>EDUCATION</w:t>
          </w:r>
        </w:p>
      </w:docPartBody>
    </w:docPart>
    <w:docPart>
      <w:docPartPr>
        <w:name w:val="6B322BF91BDE4A5696F9E18551307FB6"/>
        <w:category>
          <w:name w:val="General"/>
          <w:gallery w:val="placeholder"/>
        </w:category>
        <w:types>
          <w:type w:val="bbPlcHdr"/>
        </w:types>
        <w:behaviors>
          <w:behavior w:val="content"/>
        </w:behaviors>
        <w:guid w:val="{EC08DB6C-324C-4B4E-AEAF-3A4D8BD928E2}"/>
      </w:docPartPr>
      <w:docPartBody>
        <w:p w:rsidR="00000000" w:rsidRDefault="00D4307D" w:rsidP="00D4307D">
          <w:pPr>
            <w:pStyle w:val="6B322BF91BDE4A5696F9E18551307FB6"/>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65"/>
    <w:rsid w:val="00023B65"/>
    <w:rsid w:val="0047633C"/>
    <w:rsid w:val="004D7825"/>
    <w:rsid w:val="00616725"/>
    <w:rsid w:val="006A17A5"/>
    <w:rsid w:val="00704AA4"/>
    <w:rsid w:val="00826B51"/>
    <w:rsid w:val="00A61634"/>
    <w:rsid w:val="00BA5657"/>
    <w:rsid w:val="00D4307D"/>
    <w:rsid w:val="00D95E4D"/>
    <w:rsid w:val="00DA038F"/>
    <w:rsid w:val="00DA784A"/>
    <w:rsid w:val="00EF62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D4307D"/>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kern w:val="0"/>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7F96F0CA142569A44053EEFC3617C">
    <w:name w:val="ABC7F96F0CA142569A44053EEFC3617C"/>
  </w:style>
  <w:style w:type="paragraph" w:customStyle="1" w:styleId="1F29352E68FD412AADF3FD0CFECFB523">
    <w:name w:val="1F29352E68FD412AADF3FD0CFECFB523"/>
  </w:style>
  <w:style w:type="paragraph" w:customStyle="1" w:styleId="599A8743421F49C8BD30EEAF3879201E">
    <w:name w:val="599A8743421F49C8BD30EEAF3879201E"/>
  </w:style>
  <w:style w:type="paragraph" w:customStyle="1" w:styleId="A4ABAA3439884A3CAA5E6A48F4785E72">
    <w:name w:val="A4ABAA3439884A3CAA5E6A48F4785E72"/>
  </w:style>
  <w:style w:type="character" w:styleId="Hyperlink">
    <w:name w:val="Hyperlink"/>
    <w:basedOn w:val="DefaultParagraphFont"/>
    <w:uiPriority w:val="99"/>
    <w:unhideWhenUsed/>
    <w:rPr>
      <w:color w:val="C45911" w:themeColor="accent2" w:themeShade="BF"/>
      <w:u w:val="single"/>
    </w:rPr>
  </w:style>
  <w:style w:type="paragraph" w:customStyle="1" w:styleId="6BD49961ECCA4E44B9700AD8DFC081E2">
    <w:name w:val="6BD49961ECCA4E44B9700AD8DFC081E2"/>
  </w:style>
  <w:style w:type="paragraph" w:customStyle="1" w:styleId="01D676453A9A4532BA347AA76918CE06">
    <w:name w:val="01D676453A9A4532BA347AA76918CE06"/>
  </w:style>
  <w:style w:type="character" w:customStyle="1" w:styleId="Heading2Char">
    <w:name w:val="Heading 2 Char"/>
    <w:basedOn w:val="DefaultParagraphFont"/>
    <w:link w:val="Heading2"/>
    <w:uiPriority w:val="9"/>
    <w:rsid w:val="00D4307D"/>
    <w:rPr>
      <w:rFonts w:asciiTheme="majorHAnsi" w:eastAsiaTheme="majorEastAsia" w:hAnsiTheme="majorHAnsi" w:cstheme="majorBidi"/>
      <w:b/>
      <w:bCs/>
      <w:caps/>
      <w:kern w:val="0"/>
      <w:szCs w:val="26"/>
      <w:lang w:val="en-US" w:eastAsia="ja-JP"/>
    </w:rPr>
  </w:style>
  <w:style w:type="paragraph" w:customStyle="1" w:styleId="48C0E428B2C7471BAE506282212C745C">
    <w:name w:val="48C0E428B2C7471BAE506282212C745C"/>
  </w:style>
  <w:style w:type="paragraph" w:customStyle="1" w:styleId="F58D20B7543446A2BF2E6A6E56966AD1">
    <w:name w:val="F58D20B7543446A2BF2E6A6E56966AD1"/>
    <w:rsid w:val="00D4307D"/>
  </w:style>
  <w:style w:type="paragraph" w:customStyle="1" w:styleId="F1A6F0610FE6497AA1026DFE7D67CD24">
    <w:name w:val="F1A6F0610FE6497AA1026DFE7D67CD24"/>
    <w:rsid w:val="00D4307D"/>
  </w:style>
  <w:style w:type="paragraph" w:customStyle="1" w:styleId="F4766E02099D446E819AC16746138CF2">
    <w:name w:val="F4766E02099D446E819AC16746138CF2"/>
    <w:rsid w:val="00D4307D"/>
  </w:style>
  <w:style w:type="paragraph" w:customStyle="1" w:styleId="9DAC363E0AE044FEB3B368ADF2718358">
    <w:name w:val="9DAC363E0AE044FEB3B368ADF2718358"/>
    <w:rsid w:val="00D4307D"/>
  </w:style>
  <w:style w:type="paragraph" w:customStyle="1" w:styleId="5C48C9EA635B4F628BFFD9266202D06A">
    <w:name w:val="5C48C9EA635B4F628BFFD9266202D06A"/>
    <w:rsid w:val="00D4307D"/>
  </w:style>
  <w:style w:type="paragraph" w:customStyle="1" w:styleId="7A1B4221D87647C3AAF066A5A70004CF">
    <w:name w:val="7A1B4221D87647C3AAF066A5A70004CF"/>
    <w:rsid w:val="00D4307D"/>
  </w:style>
  <w:style w:type="paragraph" w:customStyle="1" w:styleId="E84ED98FFD07413D8659E4F72DE0EF81">
    <w:name w:val="E84ED98FFD07413D8659E4F72DE0EF81"/>
    <w:rsid w:val="00D4307D"/>
  </w:style>
  <w:style w:type="paragraph" w:customStyle="1" w:styleId="E17E0D9679004D8391383A0B8E696286">
    <w:name w:val="E17E0D9679004D8391383A0B8E696286"/>
    <w:rsid w:val="00D4307D"/>
  </w:style>
  <w:style w:type="paragraph" w:customStyle="1" w:styleId="720A361BC2F944579678A7ECB4EEC826">
    <w:name w:val="720A361BC2F944579678A7ECB4EEC826"/>
    <w:rsid w:val="00D4307D"/>
  </w:style>
  <w:style w:type="paragraph" w:customStyle="1" w:styleId="85FC02FDC5274F56BDC43AE7A021256C">
    <w:name w:val="85FC02FDC5274F56BDC43AE7A021256C"/>
    <w:rsid w:val="00D4307D"/>
  </w:style>
  <w:style w:type="paragraph" w:customStyle="1" w:styleId="046AC16D1AC9433D97ECEEE9BA846C4C">
    <w:name w:val="046AC16D1AC9433D97ECEEE9BA846C4C"/>
    <w:rsid w:val="00D4307D"/>
  </w:style>
  <w:style w:type="paragraph" w:customStyle="1" w:styleId="2FC34554A3344F1CB98C056FF4A6129F">
    <w:name w:val="2FC34554A3344F1CB98C056FF4A6129F"/>
    <w:rsid w:val="00D4307D"/>
  </w:style>
  <w:style w:type="paragraph" w:customStyle="1" w:styleId="CDD17F8CF10E410BA267CF50C8D1D8FE">
    <w:name w:val="CDD17F8CF10E410BA267CF50C8D1D8FE"/>
    <w:rsid w:val="00D4307D"/>
  </w:style>
  <w:style w:type="paragraph" w:customStyle="1" w:styleId="78B57A861FAD4A108E274522E9E9A325">
    <w:name w:val="78B57A861FAD4A108E274522E9E9A325"/>
    <w:rsid w:val="00D4307D"/>
  </w:style>
  <w:style w:type="paragraph" w:customStyle="1" w:styleId="3D34D229A6324A3B8657D40255BFE925">
    <w:name w:val="3D34D229A6324A3B8657D40255BFE925"/>
    <w:rsid w:val="00D4307D"/>
  </w:style>
  <w:style w:type="paragraph" w:customStyle="1" w:styleId="46216C0DA7C84F3694923B937D688C0C">
    <w:name w:val="46216C0DA7C84F3694923B937D688C0C"/>
    <w:rsid w:val="00D4307D"/>
  </w:style>
  <w:style w:type="paragraph" w:customStyle="1" w:styleId="1B3C3D754C104800B8655C4E51F67873">
    <w:name w:val="1B3C3D754C104800B8655C4E51F67873"/>
    <w:rsid w:val="00D4307D"/>
  </w:style>
  <w:style w:type="paragraph" w:customStyle="1" w:styleId="8A0D4BD39AD44995803C36420643CBFC">
    <w:name w:val="8A0D4BD39AD44995803C36420643CBFC"/>
    <w:rsid w:val="00D4307D"/>
  </w:style>
  <w:style w:type="paragraph" w:customStyle="1" w:styleId="D7A1BACE747B43C3A2EFF828E138038A">
    <w:name w:val="D7A1BACE747B43C3A2EFF828E138038A"/>
    <w:rsid w:val="00D4307D"/>
  </w:style>
  <w:style w:type="paragraph" w:customStyle="1" w:styleId="3FD91C355E4E4DE9B2A766E84CCA582F">
    <w:name w:val="3FD91C355E4E4DE9B2A766E84CCA582F"/>
    <w:rsid w:val="00D4307D"/>
  </w:style>
  <w:style w:type="paragraph" w:customStyle="1" w:styleId="6B322BF91BDE4A5696F9E18551307FB6">
    <w:name w:val="6B322BF91BDE4A5696F9E18551307FB6"/>
    <w:rsid w:val="00D430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D209B-C007-49F7-A28B-3F1154B9F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{032D7311-780B-46E4-B806-F7E28F60D21F}tf00546271_win32</Template>
  <TotalTime>0</TotalTime>
  <Pages>4</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2023-11-29T06:29:00Z</dcterms:created>
  <dcterms:modified xsi:type="dcterms:W3CDTF">2023-11-29T06:29:00Z</dcterms:modified>
</cp:coreProperties>
</file>